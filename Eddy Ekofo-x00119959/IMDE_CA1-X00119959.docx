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9366587"/>
        <w:docPartObj>
          <w:docPartGallery w:val="Cover Pages"/>
          <w:docPartUnique/>
        </w:docPartObj>
      </w:sdtPr>
      <w:sdtEndPr>
        <w:rPr>
          <w:rFonts w:asciiTheme="majorHAnsi" w:eastAsiaTheme="majorEastAsia" w:hAnsiTheme="majorHAnsi" w:cstheme="majorBidi"/>
          <w:kern w:val="28"/>
          <w:sz w:val="56"/>
          <w:szCs w:val="56"/>
        </w:rPr>
      </w:sdtEndPr>
      <w:sdtContent>
        <w:p w14:paraId="27307E4E" w14:textId="4511AAD7" w:rsidR="00D72781" w:rsidRPr="00D948E8" w:rsidRDefault="00D72781"/>
        <w:p w14:paraId="3AEC0C9A" w14:textId="2B7D85BB" w:rsidR="00EE19BD" w:rsidRPr="00D948E8" w:rsidRDefault="00D72781">
          <w:pPr>
            <w:rPr>
              <w:rFonts w:asciiTheme="majorHAnsi" w:eastAsiaTheme="majorEastAsia" w:hAnsiTheme="majorHAnsi" w:cstheme="majorBidi"/>
              <w:kern w:val="28"/>
              <w:sz w:val="56"/>
              <w:szCs w:val="56"/>
            </w:rPr>
          </w:pPr>
          <w:r w:rsidRPr="00D948E8">
            <w:rPr>
              <w:noProof/>
              <w:lang w:eastAsia="en-GB"/>
            </w:rPr>
            <mc:AlternateContent>
              <mc:Choice Requires="wps">
                <w:drawing>
                  <wp:anchor distT="0" distB="0" distL="182880" distR="182880" simplePos="0" relativeHeight="251660288" behindDoc="0" locked="0" layoutInCell="1" allowOverlap="1" wp14:anchorId="291FFC37" wp14:editId="4B1B8D0A">
                    <wp:simplePos x="0" y="0"/>
                    <mc:AlternateContent>
                      <mc:Choice Requires="wp14">
                        <wp:positionH relativeFrom="margin">
                          <wp14:pctPosHOffset>7700</wp14:pctPosHOffset>
                        </wp:positionH>
                      </mc:Choice>
                      <mc:Fallback>
                        <wp:positionH relativeFrom="page">
                          <wp:posOffset>1317625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796790" cy="131635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796790" cy="131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0BE29" w14:textId="2168EEBC" w:rsidR="00D72781" w:rsidRDefault="00D72781">
                                <w:pPr>
                                  <w:pStyle w:val="NoSpacing"/>
                                  <w:spacing w:before="40" w:after="560" w:line="216" w:lineRule="auto"/>
                                  <w:rPr>
                                    <w:color w:val="53777A" w:themeColor="accent1"/>
                                    <w:sz w:val="72"/>
                                    <w:szCs w:val="72"/>
                                  </w:rPr>
                                </w:pPr>
                                <w:sdt>
                                  <w:sdtPr>
                                    <w:rPr>
                                      <w:color w:val="53777A"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3777A" w:themeColor="accent1"/>
                                        <w:sz w:val="72"/>
                                        <w:szCs w:val="72"/>
                                      </w:rPr>
                                      <w:t>IMDE – CA1</w:t>
                                    </w:r>
                                  </w:sdtContent>
                                </w:sdt>
                              </w:p>
                              <w:sdt>
                                <w:sdtPr>
                                  <w:rPr>
                                    <w:caps/>
                                    <w:color w:val="5C4930"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3D4C0555" w14:textId="77777777" w:rsidR="00D72781" w:rsidRDefault="00D72781">
                                    <w:pPr>
                                      <w:pStyle w:val="NoSpacing"/>
                                      <w:spacing w:before="40" w:after="40"/>
                                      <w:rPr>
                                        <w:caps/>
                                        <w:color w:val="5C4930" w:themeColor="accent5" w:themeShade="80"/>
                                        <w:sz w:val="28"/>
                                        <w:szCs w:val="28"/>
                                      </w:rPr>
                                    </w:pPr>
                                    <w:r>
                                      <w:rPr>
                                        <w:caps/>
                                        <w:color w:val="5C4930" w:themeColor="accent5" w:themeShade="80"/>
                                        <w:sz w:val="28"/>
                                        <w:szCs w:val="28"/>
                                      </w:rPr>
                                      <w:t>[Document subtitle]</w:t>
                                    </w:r>
                                  </w:p>
                                </w:sdtContent>
                              </w:sdt>
                              <w:sdt>
                                <w:sdtPr>
                                  <w:rPr>
                                    <w:caps/>
                                    <w:color w:val="B09169"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87570F0" w14:textId="519B7791" w:rsidR="00D72781" w:rsidRDefault="00D72781">
                                    <w:pPr>
                                      <w:pStyle w:val="NoSpacing"/>
                                      <w:spacing w:before="80" w:after="40"/>
                                      <w:rPr>
                                        <w:caps/>
                                        <w:color w:val="B09169" w:themeColor="accent5"/>
                                        <w:sz w:val="24"/>
                                        <w:szCs w:val="24"/>
                                      </w:rPr>
                                    </w:pPr>
                                    <w:r>
                                      <w:rPr>
                                        <w:caps/>
                                        <w:color w:val="B09169" w:themeColor="accent5"/>
                                        <w:sz w:val="24"/>
                                        <w:szCs w:val="24"/>
                                      </w:rPr>
                                      <w:t xml:space="preserve">Eddy ekofo - </w:t>
                                    </w:r>
                                    <w:r>
                                      <w:rPr>
                                        <w:caps/>
                                        <w:color w:val="B09169" w:themeColor="accent5"/>
                                        <w:sz w:val="24"/>
                                        <w:szCs w:val="24"/>
                                        <w:lang w:val="en-GB"/>
                                      </w:rPr>
                                      <w:t>X00119959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91FFC37" id="_x0000_t202" coordsize="21600,21600" o:spt="202" path="m0,0l0,21600,21600,21600,21600,0xe">
                    <v:stroke joinstyle="miter"/>
                    <v:path gradientshapeok="t" o:connecttype="rect"/>
                  </v:shapetype>
                  <v:shape id="Text Box 131" o:spid="_x0000_s1026" type="#_x0000_t202" style="position:absolute;margin-left:0;margin-top:0;width:377.7pt;height:103.65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" filled="f" stroked="f" strokeweight=".5pt">
                    <v:textbox style="mso-fit-shape-to-text:t" inset="0,0,0,0">
                      <w:txbxContent>
                        <w:p w14:paraId="40C0BE29" w14:textId="2168EEBC" w:rsidR="00D72781" w:rsidRDefault="00D72781">
                          <w:pPr>
                            <w:pStyle w:val="NoSpacing"/>
                            <w:spacing w:before="40" w:after="560" w:line="216" w:lineRule="auto"/>
                            <w:rPr>
                              <w:color w:val="53777A" w:themeColor="accent1"/>
                              <w:sz w:val="72"/>
                              <w:szCs w:val="72"/>
                            </w:rPr>
                          </w:pPr>
                          <w:sdt>
                            <w:sdtPr>
                              <w:rPr>
                                <w:color w:val="53777A"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3777A" w:themeColor="accent1"/>
                                  <w:sz w:val="72"/>
                                  <w:szCs w:val="72"/>
                                </w:rPr>
                                <w:t>IMDE – CA1</w:t>
                              </w:r>
                            </w:sdtContent>
                          </w:sdt>
                        </w:p>
                        <w:sdt>
                          <w:sdtPr>
                            <w:rPr>
                              <w:caps/>
                              <w:color w:val="5C4930"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p w14:paraId="3D4C0555" w14:textId="77777777" w:rsidR="00D72781" w:rsidRDefault="00D72781">
                              <w:pPr>
                                <w:pStyle w:val="NoSpacing"/>
                                <w:spacing w:before="40" w:after="40"/>
                                <w:rPr>
                                  <w:caps/>
                                  <w:color w:val="5C4930" w:themeColor="accent5" w:themeShade="80"/>
                                  <w:sz w:val="28"/>
                                  <w:szCs w:val="28"/>
                                </w:rPr>
                              </w:pPr>
                              <w:r>
                                <w:rPr>
                                  <w:caps/>
                                  <w:color w:val="5C4930" w:themeColor="accent5" w:themeShade="80"/>
                                  <w:sz w:val="28"/>
                                  <w:szCs w:val="28"/>
                                </w:rPr>
                                <w:t>[Document subtitle]</w:t>
                              </w:r>
                            </w:p>
                          </w:sdtContent>
                        </w:sdt>
                        <w:sdt>
                          <w:sdtPr>
                            <w:rPr>
                              <w:caps/>
                              <w:color w:val="B09169"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87570F0" w14:textId="519B7791" w:rsidR="00D72781" w:rsidRDefault="00D72781">
                              <w:pPr>
                                <w:pStyle w:val="NoSpacing"/>
                                <w:spacing w:before="80" w:after="40"/>
                                <w:rPr>
                                  <w:caps/>
                                  <w:color w:val="B09169" w:themeColor="accent5"/>
                                  <w:sz w:val="24"/>
                                  <w:szCs w:val="24"/>
                                </w:rPr>
                              </w:pPr>
                              <w:r>
                                <w:rPr>
                                  <w:caps/>
                                  <w:color w:val="B09169" w:themeColor="accent5"/>
                                  <w:sz w:val="24"/>
                                  <w:szCs w:val="24"/>
                                </w:rPr>
                                <w:t xml:space="preserve">Eddy ekofo - </w:t>
                              </w:r>
                              <w:r>
                                <w:rPr>
                                  <w:caps/>
                                  <w:color w:val="B09169" w:themeColor="accent5"/>
                                  <w:sz w:val="24"/>
                                  <w:szCs w:val="24"/>
                                  <w:lang w:val="en-GB"/>
                                </w:rPr>
                                <w:t>X00119959</w:t>
                              </w:r>
                            </w:p>
                          </w:sdtContent>
                        </w:sdt>
                      </w:txbxContent>
                    </v:textbox>
                    <w10:wrap type="square" anchorx="margin" anchory="page"/>
                  </v:shape>
                </w:pict>
              </mc:Fallback>
            </mc:AlternateContent>
          </w:r>
          <w:r w:rsidRPr="00D948E8">
            <w:rPr>
              <w:noProof/>
              <w:lang w:eastAsia="en-GB"/>
            </w:rPr>
            <mc:AlternateContent>
              <mc:Choice Requires="wps">
                <w:drawing>
                  <wp:anchor distT="0" distB="0" distL="114300" distR="114300" simplePos="0" relativeHeight="251659264" behindDoc="0" locked="0" layoutInCell="1" allowOverlap="1" wp14:anchorId="7AFEA846" wp14:editId="168A77FF">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DB2B4E5" w14:textId="18C36AC4" w:rsidR="00D72781" w:rsidRDefault="00D72781">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AFEA846"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53777a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DB2B4E5" w14:textId="18C36AC4" w:rsidR="00D72781" w:rsidRDefault="00D72781">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Pr="00D948E8">
            <w:rPr>
              <w:rFonts w:asciiTheme="majorHAnsi" w:eastAsiaTheme="majorEastAsia" w:hAnsiTheme="majorHAnsi" w:cstheme="majorBidi"/>
              <w:kern w:val="28"/>
              <w:sz w:val="56"/>
              <w:szCs w:val="56"/>
            </w:rPr>
            <w:br w:type="page"/>
          </w:r>
        </w:p>
      </w:sdtContent>
    </w:sdt>
    <w:p w14:paraId="0CAC4C8F" w14:textId="2178EDDE" w:rsidR="00EE19BD" w:rsidRPr="00D948E8" w:rsidRDefault="005C42AF">
      <w:pPr>
        <w:pStyle w:val="Heading1"/>
      </w:pPr>
      <w:r w:rsidRPr="00D948E8">
        <w:lastRenderedPageBreak/>
        <w:t>Summary:</w:t>
      </w:r>
    </w:p>
    <w:p w14:paraId="7EB7A082" w14:textId="78333801" w:rsidR="00E87BC5" w:rsidRPr="00D948E8" w:rsidRDefault="007A7ABB" w:rsidP="00D350E8">
      <w:r>
        <w:t xml:space="preserve">I am </w:t>
      </w:r>
      <w:r w:rsidR="00D350E8">
        <w:t>hoping</w:t>
      </w:r>
      <w:r>
        <w:t xml:space="preserve"> to learn how to acquire data, learn to manage and clean data, visualize data appropriately for the user, meanwhile how to use Tableau.</w:t>
      </w:r>
      <w:r w:rsidR="00AB3D5E">
        <w:t xml:space="preserve"> </w:t>
      </w:r>
      <w:r w:rsidR="00AB3D5E" w:rsidRPr="00D948E8">
        <w:t>I am hopi</w:t>
      </w:r>
      <w:r w:rsidR="00D350E8">
        <w:t xml:space="preserve">ng to discover how does age, </w:t>
      </w:r>
      <w:r w:rsidR="00AB3D5E" w:rsidRPr="00D948E8">
        <w:t>weather, road surface condition etc. has an impact between men and women when it comes to driving.</w:t>
      </w:r>
    </w:p>
    <w:p w14:paraId="0AF4123B" w14:textId="5F3CAB5D" w:rsidR="00F546BC" w:rsidRPr="00D948E8" w:rsidRDefault="00F546BC" w:rsidP="00F546BC">
      <w:pPr>
        <w:pStyle w:val="Heading1"/>
      </w:pPr>
      <w:r w:rsidRPr="00D948E8">
        <w:t>Background:</w:t>
      </w:r>
    </w:p>
    <w:p w14:paraId="186F41EA" w14:textId="7762AA69" w:rsidR="005E498E" w:rsidRDefault="00F546BC" w:rsidP="00F546BC">
      <w:r w:rsidRPr="00D948E8">
        <w:t xml:space="preserve">I had many ideas and I was looking for many datasets but I could not find any that interested me enough to do this assignment. </w:t>
      </w:r>
      <w:r w:rsidR="00BE3381" w:rsidRPr="00D948E8">
        <w:t>First,</w:t>
      </w:r>
      <w:r w:rsidRPr="00D948E8">
        <w:t xml:space="preserve"> I had the data about </w:t>
      </w:r>
      <w:r w:rsidR="005E498E" w:rsidRPr="00D948E8">
        <w:t>the number of students who entered 3</w:t>
      </w:r>
      <w:r w:rsidR="005E498E" w:rsidRPr="00D948E8">
        <w:rPr>
          <w:vertAlign w:val="superscript"/>
        </w:rPr>
        <w:t>rd</w:t>
      </w:r>
      <w:r w:rsidR="005E498E" w:rsidRPr="00D948E8">
        <w:t xml:space="preserve"> Level Education in Ireland and the Institute in which they enrolled in. Because I didn’t have enough numerical columns to work with therefore I searched and changed and found this dataset.</w:t>
      </w:r>
    </w:p>
    <w:p w14:paraId="1F3076A2" w14:textId="36F1A597" w:rsidR="00BE3381" w:rsidRPr="00D948E8" w:rsidRDefault="00BE3381" w:rsidP="00F546BC">
      <w:r>
        <w:t xml:space="preserve">I found this dataset I thought it would be nice to play around with and see what I could come out with. </w:t>
      </w:r>
      <w:r w:rsidR="00E87BC5">
        <w:t>Therefore,</w:t>
      </w:r>
      <w:r>
        <w:t xml:space="preserve"> I am delighted to have used this for my assignment.</w:t>
      </w:r>
    </w:p>
    <w:p w14:paraId="44F51E6E" w14:textId="009A9E88" w:rsidR="005E498E" w:rsidRPr="00D948E8" w:rsidRDefault="009C5381" w:rsidP="009C5381">
      <w:pPr>
        <w:pStyle w:val="Heading1"/>
      </w:pPr>
      <w:r w:rsidRPr="00D948E8">
        <w:t>Dataset:</w:t>
      </w:r>
    </w:p>
    <w:tbl>
      <w:tblPr>
        <w:tblStyle w:val="TableGrid"/>
        <w:tblW w:w="0" w:type="auto"/>
        <w:tblLook w:val="04A0" w:firstRow="1" w:lastRow="0" w:firstColumn="1" w:lastColumn="0" w:noHBand="0" w:noVBand="1"/>
      </w:tblPr>
      <w:tblGrid>
        <w:gridCol w:w="3923"/>
        <w:gridCol w:w="5629"/>
      </w:tblGrid>
      <w:tr w:rsidR="009E1753" w:rsidRPr="00D948E8" w14:paraId="6590E4DE" w14:textId="77777777" w:rsidTr="009E1753">
        <w:tc>
          <w:tcPr>
            <w:tcW w:w="4781" w:type="dxa"/>
          </w:tcPr>
          <w:p w14:paraId="2B6F21A9" w14:textId="45730197" w:rsidR="009E1753" w:rsidRPr="00D948E8" w:rsidRDefault="009E1753" w:rsidP="00134F78">
            <w:pPr>
              <w:pStyle w:val="Heading1"/>
              <w:outlineLvl w:val="0"/>
            </w:pPr>
            <w:r w:rsidRPr="00D948E8">
              <w:t>Name</w:t>
            </w:r>
          </w:p>
        </w:tc>
        <w:tc>
          <w:tcPr>
            <w:tcW w:w="4781" w:type="dxa"/>
          </w:tcPr>
          <w:p w14:paraId="616B1EFE" w14:textId="6810C93B" w:rsidR="009E1753" w:rsidRPr="00D948E8" w:rsidRDefault="009E1753" w:rsidP="00134F78">
            <w:pPr>
              <w:pStyle w:val="Heading1"/>
              <w:outlineLvl w:val="0"/>
            </w:pPr>
            <w:r w:rsidRPr="00D948E8">
              <w:t>From</w:t>
            </w:r>
          </w:p>
        </w:tc>
      </w:tr>
      <w:tr w:rsidR="009E1753" w:rsidRPr="00D948E8" w14:paraId="6A11BC55" w14:textId="77777777" w:rsidTr="009E1753">
        <w:trPr>
          <w:trHeight w:val="1351"/>
        </w:trPr>
        <w:tc>
          <w:tcPr>
            <w:tcW w:w="4781" w:type="dxa"/>
          </w:tcPr>
          <w:p w14:paraId="02A8F663" w14:textId="6704D24B" w:rsidR="009E1753" w:rsidRPr="00D948E8" w:rsidRDefault="009E1753" w:rsidP="00134F78">
            <w:pPr>
              <w:pStyle w:val="Heading1"/>
              <w:outlineLvl w:val="0"/>
            </w:pPr>
            <w:r w:rsidRPr="00D948E8">
              <w:t xml:space="preserve">2014 Leeds Road Traffic </w:t>
            </w:r>
          </w:p>
        </w:tc>
        <w:tc>
          <w:tcPr>
            <w:tcW w:w="4781" w:type="dxa"/>
          </w:tcPr>
          <w:p w14:paraId="7988252A" w14:textId="16BC295D" w:rsidR="009E1753" w:rsidRPr="00D948E8" w:rsidRDefault="00734882" w:rsidP="00134F78">
            <w:pPr>
              <w:pStyle w:val="Heading1"/>
              <w:outlineLvl w:val="0"/>
            </w:pPr>
            <w:hyperlink r:id="rId9" w:history="1">
              <w:r w:rsidRPr="00D948E8">
                <w:rPr>
                  <w:rStyle w:val="Hyperlink"/>
                </w:rPr>
                <w:t>https://data.gov.uk/dataset/road-traffic-accidents</w:t>
              </w:r>
            </w:hyperlink>
          </w:p>
          <w:p w14:paraId="2700F05C" w14:textId="2A320AF2" w:rsidR="00734882" w:rsidRPr="00D948E8" w:rsidRDefault="00734882" w:rsidP="00734882"/>
        </w:tc>
      </w:tr>
    </w:tbl>
    <w:p w14:paraId="2462C4DF" w14:textId="77777777" w:rsidR="000C40AC" w:rsidRPr="00D948E8" w:rsidRDefault="000C40AC" w:rsidP="00134F78">
      <w:pPr>
        <w:pStyle w:val="Heading1"/>
      </w:pPr>
    </w:p>
    <w:p w14:paraId="4EB79D4B" w14:textId="77777777" w:rsidR="00BF1C38" w:rsidRDefault="00BF1C38">
      <w:pPr>
        <w:rPr>
          <w:rFonts w:asciiTheme="majorHAnsi" w:eastAsiaTheme="majorEastAsia" w:hAnsiTheme="majorHAnsi" w:cstheme="majorBidi"/>
          <w:sz w:val="42"/>
          <w:szCs w:val="32"/>
        </w:rPr>
      </w:pPr>
      <w:r>
        <w:br w:type="page"/>
      </w:r>
    </w:p>
    <w:p w14:paraId="7104FD35" w14:textId="2E214DEF" w:rsidR="00134F78" w:rsidRPr="00D948E8" w:rsidRDefault="00134F78" w:rsidP="00134F78">
      <w:pPr>
        <w:pStyle w:val="Heading1"/>
      </w:pPr>
      <w:r w:rsidRPr="00D948E8">
        <w:lastRenderedPageBreak/>
        <w:t>Seven Stages:</w:t>
      </w:r>
    </w:p>
    <w:p w14:paraId="6772CCA2" w14:textId="23878C6E" w:rsidR="00134F78" w:rsidRPr="00D948E8" w:rsidRDefault="00134F78" w:rsidP="00134F78">
      <w:pPr>
        <w:pStyle w:val="Heading2"/>
      </w:pPr>
      <w:r w:rsidRPr="00D948E8">
        <w:t>Acquire</w:t>
      </w:r>
      <w:r w:rsidR="004B4A95">
        <w:t xml:space="preserve"> &amp; </w:t>
      </w:r>
      <w:r w:rsidR="004B4A95" w:rsidRPr="00D948E8">
        <w:t>Parse:</w:t>
      </w:r>
    </w:p>
    <w:p w14:paraId="04A85B28" w14:textId="3511EB4F" w:rsidR="00801B47" w:rsidRDefault="00356C46" w:rsidP="00801B47">
      <w:r w:rsidRPr="00D948E8">
        <w:t xml:space="preserve">I acquired from </w:t>
      </w:r>
      <w:hyperlink r:id="rId10" w:history="1">
        <w:r w:rsidRPr="00D948E8">
          <w:rPr>
            <w:rStyle w:val="Hyperlink"/>
          </w:rPr>
          <w:t>data.go</w:t>
        </w:r>
        <w:r w:rsidRPr="00D948E8">
          <w:rPr>
            <w:rStyle w:val="Hyperlink"/>
          </w:rPr>
          <w:t>v</w:t>
        </w:r>
        <w:r w:rsidRPr="00D948E8">
          <w:rPr>
            <w:rStyle w:val="Hyperlink"/>
          </w:rPr>
          <w:t>.uk</w:t>
        </w:r>
      </w:hyperlink>
      <w:r w:rsidRPr="00D948E8">
        <w:t xml:space="preserve"> which is a dataset based on Leeds, England. There are many datasets on road collisions alike, but they didn’t have which gender were the cause of the accidents.</w:t>
      </w:r>
      <w:r w:rsidR="009347D2">
        <w:t xml:space="preserve"> </w:t>
      </w:r>
    </w:p>
    <w:p w14:paraId="3DB27EE9" w14:textId="79B1D863" w:rsidR="00E11C80" w:rsidRDefault="005D4119" w:rsidP="00734882">
      <w:r>
        <w:t>The highlighted green columns show the UK</w:t>
      </w:r>
      <w:r w:rsidR="00E11C80">
        <w:t xml:space="preserve"> G</w:t>
      </w:r>
      <w:r>
        <w:t xml:space="preserve">rid </w:t>
      </w:r>
      <w:r w:rsidR="00E11C80">
        <w:t>R</w:t>
      </w:r>
      <w:r>
        <w:t xml:space="preserve">eference for Noting &amp; Easting. The </w:t>
      </w:r>
      <w:r w:rsidR="00E11C80">
        <w:t>datatype which Tableau</w:t>
      </w:r>
      <w:r w:rsidR="00F65531">
        <w:t xml:space="preserve"> consumes are longitude and l</w:t>
      </w:r>
      <w:r w:rsidR="00E11C80">
        <w:t xml:space="preserve">atitude. After a long online research on how to convert </w:t>
      </w:r>
      <w:r w:rsidR="00F65531">
        <w:t>g</w:t>
      </w:r>
      <w:r w:rsidR="00E11C80">
        <w:t xml:space="preserve">rid </w:t>
      </w:r>
      <w:r w:rsidR="00F65531">
        <w:t>r</w:t>
      </w:r>
      <w:r w:rsidR="00E11C80">
        <w:t xml:space="preserve">eference to </w:t>
      </w:r>
      <w:r w:rsidR="00F65531">
        <w:t>l</w:t>
      </w:r>
      <w:r w:rsidR="00E11C80">
        <w:t>ongitude</w:t>
      </w:r>
      <w:r w:rsidR="00F65531">
        <w:t xml:space="preserve"> and l</w:t>
      </w:r>
      <w:r w:rsidR="00E11C80">
        <w:t>atitude I ended up with UK Grid Reference Finder (</w:t>
      </w:r>
      <w:hyperlink r:id="rId11" w:history="1">
        <w:r w:rsidR="00E11C80" w:rsidRPr="00055897">
          <w:rPr>
            <w:rStyle w:val="Hyperlink"/>
          </w:rPr>
          <w:t>http://gridreferencefinder.com/batchConvert/batchConvert.php)</w:t>
        </w:r>
      </w:hyperlink>
      <w:r w:rsidR="00E11C80">
        <w:t xml:space="preserve"> which does the conversion.</w:t>
      </w:r>
    </w:p>
    <w:p w14:paraId="0CF72E11" w14:textId="574AEE4E" w:rsidR="004D0570" w:rsidRDefault="004D0570" w:rsidP="004D0570">
      <w:pPr>
        <w:pStyle w:val="Caption"/>
        <w:keepNext/>
      </w:pPr>
      <w:r>
        <w:t xml:space="preserve">Table </w:t>
      </w:r>
      <w:r>
        <w:fldChar w:fldCharType="begin"/>
      </w:r>
      <w:r>
        <w:instrText xml:space="preserve"> SEQ Table \* ARABIC </w:instrText>
      </w:r>
      <w:r>
        <w:fldChar w:fldCharType="separate"/>
      </w:r>
      <w:r>
        <w:rPr>
          <w:noProof/>
        </w:rPr>
        <w:t>1</w:t>
      </w:r>
      <w:r>
        <w:fldChar w:fldCharType="end"/>
      </w:r>
      <w:r>
        <w:t>: Parse</w:t>
      </w:r>
    </w:p>
    <w:tbl>
      <w:tblPr>
        <w:tblStyle w:val="TableGrid"/>
        <w:tblW w:w="6762" w:type="dxa"/>
        <w:tblInd w:w="1725" w:type="dxa"/>
        <w:tblLook w:val="04A0" w:firstRow="1" w:lastRow="0" w:firstColumn="1" w:lastColumn="0" w:noHBand="0" w:noVBand="1"/>
      </w:tblPr>
      <w:tblGrid>
        <w:gridCol w:w="1951"/>
        <w:gridCol w:w="2116"/>
        <w:gridCol w:w="1250"/>
        <w:gridCol w:w="1445"/>
      </w:tblGrid>
      <w:tr w:rsidR="003E6043" w:rsidRPr="003E6043" w14:paraId="45225901" w14:textId="77777777" w:rsidTr="00F65531">
        <w:trPr>
          <w:trHeight w:val="414"/>
        </w:trPr>
        <w:tc>
          <w:tcPr>
            <w:tcW w:w="1951" w:type="dxa"/>
            <w:noWrap/>
            <w:hideMark/>
          </w:tcPr>
          <w:p w14:paraId="6F83EE62" w14:textId="77777777" w:rsidR="003E6043" w:rsidRPr="003E6043" w:rsidRDefault="003E6043" w:rsidP="003E6043">
            <w:pPr>
              <w:rPr>
                <w:rFonts w:ascii="Calibri" w:eastAsia="Times New Roman" w:hAnsi="Calibri" w:cs="Times New Roman"/>
                <w:color w:val="000000"/>
                <w:highlight w:val="yellow"/>
                <w:lang w:eastAsia="en-GB"/>
              </w:rPr>
            </w:pPr>
            <w:r w:rsidRPr="003E6043">
              <w:rPr>
                <w:rFonts w:ascii="Calibri" w:eastAsia="Times New Roman" w:hAnsi="Calibri" w:cs="Times New Roman"/>
                <w:color w:val="000000"/>
                <w:highlight w:val="yellow"/>
                <w:lang w:eastAsia="en-GB"/>
              </w:rPr>
              <w:t>Grid Ref: Easting</w:t>
            </w:r>
          </w:p>
        </w:tc>
        <w:tc>
          <w:tcPr>
            <w:tcW w:w="2116" w:type="dxa"/>
            <w:noWrap/>
            <w:hideMark/>
          </w:tcPr>
          <w:p w14:paraId="335D2834" w14:textId="77777777" w:rsidR="003E6043" w:rsidRPr="003E6043" w:rsidRDefault="003E6043" w:rsidP="003E6043">
            <w:pPr>
              <w:rPr>
                <w:rFonts w:ascii="Calibri" w:eastAsia="Times New Roman" w:hAnsi="Calibri" w:cs="Times New Roman"/>
                <w:color w:val="000000"/>
                <w:highlight w:val="yellow"/>
                <w:lang w:eastAsia="en-GB"/>
              </w:rPr>
            </w:pPr>
            <w:r w:rsidRPr="003E6043">
              <w:rPr>
                <w:rFonts w:ascii="Calibri" w:eastAsia="Times New Roman" w:hAnsi="Calibri" w:cs="Times New Roman"/>
                <w:color w:val="000000"/>
                <w:highlight w:val="yellow"/>
                <w:lang w:eastAsia="en-GB"/>
              </w:rPr>
              <w:t>Grid Ref: Northing</w:t>
            </w:r>
          </w:p>
        </w:tc>
        <w:tc>
          <w:tcPr>
            <w:tcW w:w="1250" w:type="dxa"/>
            <w:noWrap/>
            <w:hideMark/>
          </w:tcPr>
          <w:p w14:paraId="17DC1D72" w14:textId="77777777" w:rsidR="003E6043" w:rsidRPr="003E6043" w:rsidRDefault="003E6043" w:rsidP="003E6043">
            <w:pPr>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Latitude</w:t>
            </w:r>
          </w:p>
        </w:tc>
        <w:tc>
          <w:tcPr>
            <w:tcW w:w="1445" w:type="dxa"/>
            <w:noWrap/>
            <w:hideMark/>
          </w:tcPr>
          <w:p w14:paraId="72626DFC" w14:textId="77777777" w:rsidR="003E6043" w:rsidRPr="003E6043" w:rsidRDefault="003E6043" w:rsidP="003E6043">
            <w:pPr>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Longitude</w:t>
            </w:r>
          </w:p>
        </w:tc>
      </w:tr>
      <w:tr w:rsidR="003E6043" w:rsidRPr="003E6043" w14:paraId="477098CD" w14:textId="77777777" w:rsidTr="00F65531">
        <w:trPr>
          <w:trHeight w:val="320"/>
        </w:trPr>
        <w:tc>
          <w:tcPr>
            <w:tcW w:w="1951" w:type="dxa"/>
            <w:noWrap/>
            <w:hideMark/>
          </w:tcPr>
          <w:p w14:paraId="51BD49F6"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429175</w:t>
            </w:r>
          </w:p>
        </w:tc>
        <w:tc>
          <w:tcPr>
            <w:tcW w:w="2116" w:type="dxa"/>
            <w:noWrap/>
            <w:hideMark/>
          </w:tcPr>
          <w:p w14:paraId="65CB50F6"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431904</w:t>
            </w:r>
          </w:p>
        </w:tc>
        <w:tc>
          <w:tcPr>
            <w:tcW w:w="1250" w:type="dxa"/>
            <w:noWrap/>
            <w:hideMark/>
          </w:tcPr>
          <w:p w14:paraId="43EDCB1A"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53.78265</w:t>
            </w:r>
          </w:p>
        </w:tc>
        <w:tc>
          <w:tcPr>
            <w:tcW w:w="1445" w:type="dxa"/>
            <w:noWrap/>
            <w:hideMark/>
          </w:tcPr>
          <w:p w14:paraId="14958734" w14:textId="0B6D6412" w:rsidR="003E6043" w:rsidRPr="003E6043" w:rsidRDefault="00F65531" w:rsidP="003E604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w:t>
            </w:r>
            <w:r w:rsidR="003E6043" w:rsidRPr="003E6043">
              <w:rPr>
                <w:rFonts w:ascii="Calibri" w:eastAsia="Times New Roman" w:hAnsi="Calibri" w:cs="Times New Roman"/>
                <w:color w:val="000000"/>
                <w:lang w:eastAsia="en-GB"/>
              </w:rPr>
              <w:t>1.5587125</w:t>
            </w:r>
          </w:p>
        </w:tc>
      </w:tr>
      <w:tr w:rsidR="003E6043" w:rsidRPr="003E6043" w14:paraId="2399FFD5" w14:textId="77777777" w:rsidTr="00F65531">
        <w:trPr>
          <w:trHeight w:val="320"/>
        </w:trPr>
        <w:tc>
          <w:tcPr>
            <w:tcW w:w="1951" w:type="dxa"/>
            <w:noWrap/>
            <w:hideMark/>
          </w:tcPr>
          <w:p w14:paraId="45A2D22E"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430429</w:t>
            </w:r>
          </w:p>
        </w:tc>
        <w:tc>
          <w:tcPr>
            <w:tcW w:w="2116" w:type="dxa"/>
            <w:noWrap/>
            <w:hideMark/>
          </w:tcPr>
          <w:p w14:paraId="12660329"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431025</w:t>
            </w:r>
          </w:p>
        </w:tc>
        <w:tc>
          <w:tcPr>
            <w:tcW w:w="1250" w:type="dxa"/>
            <w:noWrap/>
            <w:hideMark/>
          </w:tcPr>
          <w:p w14:paraId="6E93E434"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53.774678</w:t>
            </w:r>
          </w:p>
        </w:tc>
        <w:tc>
          <w:tcPr>
            <w:tcW w:w="1445" w:type="dxa"/>
            <w:noWrap/>
            <w:hideMark/>
          </w:tcPr>
          <w:p w14:paraId="3AA69474" w14:textId="7EA4B152" w:rsidR="003E6043" w:rsidRPr="003E6043" w:rsidRDefault="00F65531" w:rsidP="003E604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w:t>
            </w:r>
            <w:r w:rsidR="003E6043" w:rsidRPr="003E6043">
              <w:rPr>
                <w:rFonts w:ascii="Calibri" w:eastAsia="Times New Roman" w:hAnsi="Calibri" w:cs="Times New Roman"/>
                <w:color w:val="000000"/>
                <w:lang w:eastAsia="en-GB"/>
              </w:rPr>
              <w:t>1.5397685</w:t>
            </w:r>
          </w:p>
        </w:tc>
      </w:tr>
      <w:tr w:rsidR="003E6043" w:rsidRPr="003E6043" w14:paraId="11B7D592" w14:textId="77777777" w:rsidTr="00F65531">
        <w:trPr>
          <w:trHeight w:val="320"/>
        </w:trPr>
        <w:tc>
          <w:tcPr>
            <w:tcW w:w="1951" w:type="dxa"/>
            <w:noWrap/>
            <w:hideMark/>
          </w:tcPr>
          <w:p w14:paraId="65F8521D"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430429</w:t>
            </w:r>
          </w:p>
        </w:tc>
        <w:tc>
          <w:tcPr>
            <w:tcW w:w="2116" w:type="dxa"/>
            <w:noWrap/>
            <w:hideMark/>
          </w:tcPr>
          <w:p w14:paraId="0273042C"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431025</w:t>
            </w:r>
          </w:p>
        </w:tc>
        <w:tc>
          <w:tcPr>
            <w:tcW w:w="1250" w:type="dxa"/>
            <w:noWrap/>
            <w:hideMark/>
          </w:tcPr>
          <w:p w14:paraId="1173B31A"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53.774678</w:t>
            </w:r>
          </w:p>
        </w:tc>
        <w:tc>
          <w:tcPr>
            <w:tcW w:w="1445" w:type="dxa"/>
            <w:noWrap/>
            <w:hideMark/>
          </w:tcPr>
          <w:p w14:paraId="1EAA98E2" w14:textId="0F338C21" w:rsidR="003E6043" w:rsidRPr="003E6043" w:rsidRDefault="00F65531" w:rsidP="003E604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w:t>
            </w:r>
            <w:r w:rsidR="003E6043" w:rsidRPr="003E6043">
              <w:rPr>
                <w:rFonts w:ascii="Calibri" w:eastAsia="Times New Roman" w:hAnsi="Calibri" w:cs="Times New Roman"/>
                <w:color w:val="000000"/>
                <w:lang w:eastAsia="en-GB"/>
              </w:rPr>
              <w:t>1.5397685</w:t>
            </w:r>
          </w:p>
        </w:tc>
      </w:tr>
      <w:tr w:rsidR="003E6043" w:rsidRPr="003E6043" w14:paraId="130C140E" w14:textId="77777777" w:rsidTr="00F65531">
        <w:trPr>
          <w:trHeight w:val="320"/>
        </w:trPr>
        <w:tc>
          <w:tcPr>
            <w:tcW w:w="1951" w:type="dxa"/>
            <w:noWrap/>
            <w:hideMark/>
          </w:tcPr>
          <w:p w14:paraId="5488EFBF"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424660</w:t>
            </w:r>
          </w:p>
        </w:tc>
        <w:tc>
          <w:tcPr>
            <w:tcW w:w="2116" w:type="dxa"/>
            <w:noWrap/>
            <w:hideMark/>
          </w:tcPr>
          <w:p w14:paraId="24624496"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427582</w:t>
            </w:r>
          </w:p>
        </w:tc>
        <w:tc>
          <w:tcPr>
            <w:tcW w:w="1250" w:type="dxa"/>
            <w:noWrap/>
            <w:hideMark/>
          </w:tcPr>
          <w:p w14:paraId="68EDEBEE" w14:textId="77777777" w:rsidR="003E6043" w:rsidRPr="003E6043" w:rsidRDefault="003E6043" w:rsidP="003E6043">
            <w:pPr>
              <w:jc w:val="right"/>
              <w:rPr>
                <w:rFonts w:ascii="Calibri" w:eastAsia="Times New Roman" w:hAnsi="Calibri" w:cs="Times New Roman"/>
                <w:color w:val="000000"/>
                <w:lang w:eastAsia="en-GB"/>
              </w:rPr>
            </w:pPr>
            <w:r w:rsidRPr="003E6043">
              <w:rPr>
                <w:rFonts w:ascii="Calibri" w:eastAsia="Times New Roman" w:hAnsi="Calibri" w:cs="Times New Roman"/>
                <w:color w:val="000000"/>
                <w:lang w:eastAsia="en-GB"/>
              </w:rPr>
              <w:t>53.744037</w:t>
            </w:r>
          </w:p>
        </w:tc>
        <w:tc>
          <w:tcPr>
            <w:tcW w:w="1445" w:type="dxa"/>
            <w:noWrap/>
            <w:hideMark/>
          </w:tcPr>
          <w:p w14:paraId="0A810792" w14:textId="479392D9" w:rsidR="003E6043" w:rsidRPr="003E6043" w:rsidRDefault="00F65531" w:rsidP="003E6043">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w:t>
            </w:r>
            <w:r w:rsidR="003E6043" w:rsidRPr="003E6043">
              <w:rPr>
                <w:rFonts w:ascii="Calibri" w:eastAsia="Times New Roman" w:hAnsi="Calibri" w:cs="Times New Roman"/>
                <w:color w:val="000000"/>
                <w:lang w:eastAsia="en-GB"/>
              </w:rPr>
              <w:t>1.6275753</w:t>
            </w:r>
          </w:p>
        </w:tc>
      </w:tr>
    </w:tbl>
    <w:p w14:paraId="6E3D9A13" w14:textId="77777777" w:rsidR="00F65531" w:rsidRDefault="00F65531" w:rsidP="00734882"/>
    <w:p w14:paraId="467D5951" w14:textId="3F79B1CF" w:rsidR="00E11C80" w:rsidRPr="00D948E8" w:rsidRDefault="00752DCA" w:rsidP="00734882">
      <w:r>
        <w:t>The first two columns</w:t>
      </w:r>
      <w:r w:rsidR="00F65531">
        <w:t xml:space="preserve"> </w:t>
      </w:r>
      <w:proofErr w:type="gramStart"/>
      <w:r w:rsidR="00F65531">
        <w:t>is</w:t>
      </w:r>
      <w:proofErr w:type="gramEnd"/>
      <w:r w:rsidR="00F65531">
        <w:t xml:space="preserve"> the are the </w:t>
      </w:r>
      <w:r w:rsidR="00F65531">
        <w:t>UK Grid Reference</w:t>
      </w:r>
      <w:r w:rsidR="00F65531">
        <w:t>, then the latter two are them converted to longitude and latitude.</w:t>
      </w:r>
    </w:p>
    <w:p w14:paraId="27954EFA" w14:textId="60D7739A" w:rsidR="00E81CD1" w:rsidRDefault="00E81CD1" w:rsidP="00E81CD1">
      <w:pPr>
        <w:pStyle w:val="Heading2"/>
      </w:pPr>
      <w:r w:rsidRPr="00D948E8">
        <w:t>Filter:</w:t>
      </w:r>
    </w:p>
    <w:p w14:paraId="0B7D0A86" w14:textId="08EF457B" w:rsidR="00E74229" w:rsidRDefault="00E74229" w:rsidP="00E74229">
      <w:r w:rsidRPr="00D948E8">
        <w:t>I</w:t>
      </w:r>
      <w:r>
        <w:t xml:space="preserve"> </w:t>
      </w:r>
      <w:r w:rsidRPr="00D948E8">
        <w:t>removed unwanted column</w:t>
      </w:r>
      <w:r>
        <w:t>s</w:t>
      </w:r>
      <w:r w:rsidRPr="00D948E8">
        <w:t xml:space="preserve"> that didn’t help me with the v</w:t>
      </w:r>
      <w:r>
        <w:t>isualis</w:t>
      </w:r>
      <w:r w:rsidRPr="00D948E8">
        <w:t xml:space="preserve">ation. </w:t>
      </w:r>
      <w:r>
        <w:t>Like the time (</w:t>
      </w:r>
      <w:r w:rsidR="004D0570">
        <w:t>Table 2</w:t>
      </w:r>
      <w:r>
        <w:t xml:space="preserve"> highlighted yellow) which each accident occurred which doesn’t have a direct impact on the story I am trying to tell.</w:t>
      </w:r>
    </w:p>
    <w:p w14:paraId="45915CD6" w14:textId="2B3F1896" w:rsidR="004D0570" w:rsidRDefault="004D0570" w:rsidP="004D0570">
      <w:pPr>
        <w:pStyle w:val="Caption"/>
        <w:keepNext/>
      </w:pPr>
      <w:r>
        <w:t xml:space="preserve">Table </w:t>
      </w:r>
      <w:r>
        <w:fldChar w:fldCharType="begin"/>
      </w:r>
      <w:r>
        <w:instrText xml:space="preserve"> SEQ Table \* ARABIC </w:instrText>
      </w:r>
      <w:r>
        <w:fldChar w:fldCharType="separate"/>
      </w:r>
      <w:r>
        <w:rPr>
          <w:noProof/>
        </w:rPr>
        <w:t>2</w:t>
      </w:r>
      <w:r>
        <w:fldChar w:fldCharType="end"/>
      </w:r>
      <w:r>
        <w:t>: Filter</w:t>
      </w:r>
    </w:p>
    <w:p w14:paraId="4FD62DF7" w14:textId="5476525C" w:rsidR="00E74229" w:rsidRDefault="004D0570" w:rsidP="00E74229">
      <w:r>
        <w:rPr>
          <w:noProof/>
          <w:lang w:eastAsia="en-GB"/>
        </w:rPr>
        <w:drawing>
          <wp:inline distT="0" distB="0" distL="0" distR="0" wp14:anchorId="5A4287DC" wp14:editId="08945D5C">
            <wp:extent cx="4345161" cy="1696429"/>
            <wp:effectExtent l="25400" t="25400" r="24130" b="31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07 at 17.26.33.png"/>
                    <pic:cNvPicPr/>
                  </pic:nvPicPr>
                  <pic:blipFill>
                    <a:blip r:embed="rId12">
                      <a:extLst>
                        <a:ext uri="{28A0092B-C50C-407E-A947-70E740481C1C}">
                          <a14:useLocalDpi xmlns:a14="http://schemas.microsoft.com/office/drawing/2010/main" val="0"/>
                        </a:ext>
                      </a:extLst>
                    </a:blip>
                    <a:stretch>
                      <a:fillRect/>
                    </a:stretch>
                  </pic:blipFill>
                  <pic:spPr>
                    <a:xfrm>
                      <a:off x="0" y="0"/>
                      <a:ext cx="4412408" cy="1722683"/>
                    </a:xfrm>
                    <a:prstGeom prst="rect">
                      <a:avLst/>
                    </a:prstGeom>
                    <a:ln>
                      <a:solidFill>
                        <a:schemeClr val="accent1"/>
                      </a:solidFill>
                    </a:ln>
                  </pic:spPr>
                </pic:pic>
              </a:graphicData>
            </a:graphic>
          </wp:inline>
        </w:drawing>
      </w:r>
    </w:p>
    <w:p w14:paraId="728B30AE" w14:textId="351CB62C" w:rsidR="00E81CD1" w:rsidRDefault="00E81CD1" w:rsidP="00E81CD1">
      <w:pPr>
        <w:pStyle w:val="Heading3"/>
      </w:pPr>
      <w:r w:rsidRPr="00D948E8">
        <w:lastRenderedPageBreak/>
        <w:t>Mine:</w:t>
      </w:r>
    </w:p>
    <w:p w14:paraId="3532EFFA" w14:textId="750300CE" w:rsidR="004D0570" w:rsidRDefault="00B1286E" w:rsidP="004D0570">
      <w:r>
        <w:t xml:space="preserve">In this phase I </w:t>
      </w:r>
      <w:r w:rsidR="006075C5">
        <w:t>did some calculations on the total number of people who are hurt during the casualties</w:t>
      </w:r>
      <w:r w:rsidR="00685881">
        <w:t xml:space="preserve"> and the percentage between them both</w:t>
      </w:r>
      <w:r w:rsidR="006075C5">
        <w:t>.</w:t>
      </w:r>
      <w:r w:rsidR="00035B7E">
        <w:t xml:space="preserve"> In my </w:t>
      </w:r>
      <w:r w:rsidR="005F4E0A">
        <w:t>findings,</w:t>
      </w:r>
      <w:r w:rsidR="00035B7E">
        <w:t xml:space="preserve"> there seems to be more men who crash but more women overall are hurt during the accidents.</w:t>
      </w:r>
    </w:p>
    <w:p w14:paraId="0F42DED1" w14:textId="6B610A4C" w:rsidR="000C4F8C" w:rsidRPr="004D0570" w:rsidRDefault="005C4C81" w:rsidP="004D0570">
      <w:r>
        <w:rPr>
          <w:noProof/>
        </w:rPr>
        <mc:AlternateContent>
          <mc:Choice Requires="wps">
            <w:drawing>
              <wp:anchor distT="0" distB="0" distL="114300" distR="114300" simplePos="0" relativeHeight="251663360" behindDoc="0" locked="0" layoutInCell="1" allowOverlap="1" wp14:anchorId="04D4E6B8" wp14:editId="76A3E3E7">
                <wp:simplePos x="0" y="0"/>
                <wp:positionH relativeFrom="column">
                  <wp:posOffset>-3810</wp:posOffset>
                </wp:positionH>
                <wp:positionV relativeFrom="paragraph">
                  <wp:posOffset>5086985</wp:posOffset>
                </wp:positionV>
                <wp:extent cx="3444875" cy="273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444875" cy="273050"/>
                        </a:xfrm>
                        <a:prstGeom prst="rect">
                          <a:avLst/>
                        </a:prstGeom>
                        <a:solidFill>
                          <a:prstClr val="white"/>
                        </a:solidFill>
                        <a:ln>
                          <a:noFill/>
                        </a:ln>
                        <a:effectLst/>
                      </wps:spPr>
                      <wps:txbx>
                        <w:txbxContent>
                          <w:p w14:paraId="65FE186F" w14:textId="7C6EEC06" w:rsidR="005C4C81" w:rsidRPr="00E03799" w:rsidRDefault="005C4C81" w:rsidP="005C4C81">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Percentage between Male &amp; Female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4E6B8" id="Text Box 1" o:spid="_x0000_s1028" type="#_x0000_t202" style="position:absolute;margin-left:-.3pt;margin-top:400.55pt;width:271.25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" stroked="f">
                <v:textbox style="mso-fit-shape-to-text:t" inset="0,0,0,0">
                  <w:txbxContent>
                    <w:p w14:paraId="65FE186F" w14:textId="7C6EEC06" w:rsidR="005C4C81" w:rsidRPr="00E03799" w:rsidRDefault="005C4C81" w:rsidP="005C4C81">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Percentage between Male &amp; Female</w:t>
                      </w:r>
                    </w:p>
                  </w:txbxContent>
                </v:textbox>
                <w10:wrap type="square"/>
              </v:shape>
            </w:pict>
          </mc:Fallback>
        </mc:AlternateContent>
      </w:r>
      <w:r w:rsidR="000C4F8C">
        <w:rPr>
          <w:noProof/>
          <w:lang w:eastAsia="en-GB"/>
        </w:rPr>
        <w:drawing>
          <wp:anchor distT="0" distB="0" distL="114300" distR="114300" simplePos="0" relativeHeight="251661312" behindDoc="0" locked="0" layoutInCell="1" allowOverlap="1" wp14:anchorId="68798546" wp14:editId="3AF49361">
            <wp:simplePos x="0" y="0"/>
            <wp:positionH relativeFrom="column">
              <wp:posOffset>-3810</wp:posOffset>
            </wp:positionH>
            <wp:positionV relativeFrom="paragraph">
              <wp:posOffset>0</wp:posOffset>
            </wp:positionV>
            <wp:extent cx="3445348" cy="5029866"/>
            <wp:effectExtent l="25400" t="25400" r="34925" b="247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07 at 18.33.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5348" cy="502986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0C4F8C">
        <w:t>This figure shows us that the majority if the injured Drivers are male. This can mean that most of the drivers are men so there are more men likely to be hurt during the accidents, or men are careless drivers. Age would play a part also, since most young men are known for reckless driving.</w:t>
      </w:r>
    </w:p>
    <w:p w14:paraId="49EAD357" w14:textId="77777777" w:rsidR="000C4F8C" w:rsidRDefault="000C4F8C" w:rsidP="00E81CD1">
      <w:pPr>
        <w:pStyle w:val="Heading2"/>
      </w:pPr>
    </w:p>
    <w:p w14:paraId="50BA8E1E" w14:textId="77777777" w:rsidR="000C4F8C" w:rsidRDefault="000C4F8C" w:rsidP="00E81CD1">
      <w:pPr>
        <w:pStyle w:val="Heading2"/>
      </w:pPr>
    </w:p>
    <w:p w14:paraId="1FEAE2C0" w14:textId="77777777" w:rsidR="000C4F8C" w:rsidRDefault="000C4F8C" w:rsidP="00E81CD1">
      <w:pPr>
        <w:pStyle w:val="Heading2"/>
      </w:pPr>
    </w:p>
    <w:p w14:paraId="1109AF07" w14:textId="77777777" w:rsidR="000C4F8C" w:rsidRDefault="000C4F8C" w:rsidP="00E81CD1">
      <w:pPr>
        <w:pStyle w:val="Heading2"/>
      </w:pPr>
    </w:p>
    <w:p w14:paraId="72B9F4F2" w14:textId="77777777" w:rsidR="000C4F8C" w:rsidRDefault="000C4F8C" w:rsidP="00E81CD1">
      <w:pPr>
        <w:pStyle w:val="Heading2"/>
      </w:pPr>
    </w:p>
    <w:p w14:paraId="62F6D023" w14:textId="77777777" w:rsidR="000C4F8C" w:rsidRDefault="000C4F8C" w:rsidP="00E81CD1">
      <w:pPr>
        <w:pStyle w:val="Heading2"/>
      </w:pPr>
    </w:p>
    <w:p w14:paraId="7C94CF4B" w14:textId="77777777" w:rsidR="005C4C81" w:rsidRDefault="005C4C81" w:rsidP="00E81CD1">
      <w:pPr>
        <w:pStyle w:val="Heading2"/>
      </w:pPr>
    </w:p>
    <w:p w14:paraId="447AC678" w14:textId="298581E3" w:rsidR="00E81CD1" w:rsidRDefault="00E81CD1" w:rsidP="00E81CD1">
      <w:pPr>
        <w:pStyle w:val="Heading2"/>
      </w:pPr>
      <w:r w:rsidRPr="00D948E8">
        <w:t>Represent:</w:t>
      </w:r>
    </w:p>
    <w:p w14:paraId="71705E9F" w14:textId="12E9BF81" w:rsidR="00F35AB7" w:rsidRDefault="00C134A1" w:rsidP="00F35AB7">
      <w:r>
        <w:t>This stage after all the needed calculations I finally represented the data by making many sheets on Tableau then finally I made a dashboard.</w:t>
      </w:r>
    </w:p>
    <w:p w14:paraId="0209925D" w14:textId="5D21C27D" w:rsidR="00236A1E" w:rsidRDefault="00F35AB7" w:rsidP="00F35AB7">
      <w:r>
        <w:lastRenderedPageBreak/>
        <w:t>Firstly, with the longitude and latitude columns I converted</w:t>
      </w:r>
      <w:r>
        <w:t xml:space="preserve"> from UK grid reference</w:t>
      </w:r>
      <w:r>
        <w:t xml:space="preserve"> (see Acquire &amp; Parse)</w:t>
      </w:r>
      <w:r>
        <w:t>,</w:t>
      </w:r>
      <w:r>
        <w:t xml:space="preserve"> I used the coordination to make a map, which identifies the area with the most accidents </w:t>
      </w:r>
      <w:r w:rsidR="00D17A53">
        <w:t>occurred</w:t>
      </w:r>
      <w:r>
        <w:t>.</w:t>
      </w:r>
    </w:p>
    <w:p w14:paraId="79F1894F" w14:textId="77777777" w:rsidR="005C4C81" w:rsidRDefault="000D6DD5" w:rsidP="005C4C81">
      <w:pPr>
        <w:keepNext/>
      </w:pPr>
      <w:r>
        <w:rPr>
          <w:noProof/>
          <w:lang w:eastAsia="en-GB"/>
        </w:rPr>
        <w:drawing>
          <wp:inline distT="0" distB="0" distL="0" distR="0" wp14:anchorId="08F2ADEA" wp14:editId="46F56612">
            <wp:extent cx="6071870" cy="4366895"/>
            <wp:effectExtent l="25400" t="25400" r="2413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Lee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1870" cy="4366895"/>
                    </a:xfrm>
                    <a:prstGeom prst="rect">
                      <a:avLst/>
                    </a:prstGeom>
                    <a:ln>
                      <a:solidFill>
                        <a:schemeClr val="accent1"/>
                      </a:solidFill>
                    </a:ln>
                  </pic:spPr>
                </pic:pic>
              </a:graphicData>
            </a:graphic>
          </wp:inline>
        </w:drawing>
      </w:r>
    </w:p>
    <w:p w14:paraId="25AF5A3A" w14:textId="56FCEDD1" w:rsidR="00D17A53" w:rsidRDefault="005C4C81" w:rsidP="005C4C81">
      <w:pPr>
        <w:pStyle w:val="Caption"/>
      </w:pPr>
      <w:r>
        <w:t xml:space="preserve">Figure </w:t>
      </w:r>
      <w:r>
        <w:fldChar w:fldCharType="begin"/>
      </w:r>
      <w:r>
        <w:instrText xml:space="preserve"> SEQ Figure \* ARABIC </w:instrText>
      </w:r>
      <w:r>
        <w:fldChar w:fldCharType="separate"/>
      </w:r>
      <w:r w:rsidR="00134E36">
        <w:rPr>
          <w:noProof/>
        </w:rPr>
        <w:t>2</w:t>
      </w:r>
      <w:r>
        <w:fldChar w:fldCharType="end"/>
      </w:r>
      <w:r>
        <w:t xml:space="preserve">: Each accident's </w:t>
      </w:r>
      <w:r w:rsidR="00D350E8">
        <w:t>occurrence</w:t>
      </w:r>
      <w:r>
        <w:t>.</w:t>
      </w:r>
    </w:p>
    <w:p w14:paraId="5C6001F9" w14:textId="732F1AA3" w:rsidR="009D75BB" w:rsidRDefault="0035012C" w:rsidP="00C134A1">
      <w:r>
        <w:t>By looking at this map then I was able to see there are deeply concentrated areas with plenty of accidents this could possibly mean that it is the centre of the town which gets many of the traffic of the city.</w:t>
      </w:r>
      <w:r w:rsidR="009D75BB">
        <w:t xml:space="preserve"> and what was the weather condition like when the accidents occurred.</w:t>
      </w:r>
      <w:r w:rsidR="00D557BD">
        <w:t xml:space="preserve"> The legend indicates the reoccurrence of accidents in one area.</w:t>
      </w:r>
    </w:p>
    <w:p w14:paraId="3C65431A" w14:textId="60D68540" w:rsidR="00D557BD" w:rsidRDefault="00236A1E" w:rsidP="00C134A1">
      <w:r>
        <w:t>Another worksheet shows which a</w:t>
      </w:r>
      <w:r w:rsidR="001A7692">
        <w:t xml:space="preserve">ge </w:t>
      </w:r>
      <w:r w:rsidR="00633C9C">
        <w:t xml:space="preserve">of the </w:t>
      </w:r>
      <w:r w:rsidR="005B4527">
        <w:t xml:space="preserve">drivers </w:t>
      </w:r>
      <w:r w:rsidR="001A7692">
        <w:t>and the number of accidents they’</w:t>
      </w:r>
      <w:r w:rsidR="00336E3C">
        <w:t>re involved.</w:t>
      </w:r>
    </w:p>
    <w:p w14:paraId="63797523" w14:textId="77777777" w:rsidR="002E0F23" w:rsidRDefault="00336E3C" w:rsidP="002E0F23">
      <w:pPr>
        <w:keepNext/>
      </w:pPr>
      <w:r>
        <w:rPr>
          <w:noProof/>
          <w:lang w:eastAsia="en-GB"/>
        </w:rPr>
        <w:lastRenderedPageBreak/>
        <w:drawing>
          <wp:inline distT="0" distB="0" distL="0" distR="0" wp14:anchorId="609CCFF1" wp14:editId="2EA9C621">
            <wp:extent cx="6071870" cy="2160905"/>
            <wp:effectExtent l="25400" t="25400" r="2413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e_gender_accide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1870" cy="2160905"/>
                    </a:xfrm>
                    <a:prstGeom prst="rect">
                      <a:avLst/>
                    </a:prstGeom>
                    <a:ln>
                      <a:solidFill>
                        <a:schemeClr val="accent1"/>
                      </a:solidFill>
                    </a:ln>
                  </pic:spPr>
                </pic:pic>
              </a:graphicData>
            </a:graphic>
          </wp:inline>
        </w:drawing>
      </w:r>
    </w:p>
    <w:p w14:paraId="71BC535A" w14:textId="1CFC62CA" w:rsidR="00336E3C" w:rsidRPr="00C134A1" w:rsidRDefault="002E0F23" w:rsidP="002E0F23">
      <w:pPr>
        <w:pStyle w:val="Caption"/>
      </w:pPr>
      <w:r>
        <w:t xml:space="preserve">Figure </w:t>
      </w:r>
      <w:r>
        <w:fldChar w:fldCharType="begin"/>
      </w:r>
      <w:r>
        <w:instrText xml:space="preserve"> SEQ Figure \* ARABIC </w:instrText>
      </w:r>
      <w:r>
        <w:fldChar w:fldCharType="separate"/>
      </w:r>
      <w:r w:rsidR="00134E36">
        <w:rPr>
          <w:noProof/>
        </w:rPr>
        <w:t>3</w:t>
      </w:r>
      <w:r>
        <w:fldChar w:fldCharType="end"/>
      </w:r>
      <w:r>
        <w:t>: % of age with most accidents</w:t>
      </w:r>
    </w:p>
    <w:p w14:paraId="749CF5F9" w14:textId="514AC834" w:rsidR="00336E3C" w:rsidRDefault="00336E3C" w:rsidP="00336E3C">
      <w:r>
        <w:t xml:space="preserve">From this I was able </w:t>
      </w:r>
      <w:r w:rsidR="00793A0A">
        <w:t>to identify which age and gender had the most causalities out of the whole.</w:t>
      </w:r>
    </w:p>
    <w:p w14:paraId="592550E1" w14:textId="079C9D03" w:rsidR="00E81CD1" w:rsidRDefault="00E81CD1" w:rsidP="00E81CD1">
      <w:pPr>
        <w:pStyle w:val="Heading2"/>
      </w:pPr>
      <w:r w:rsidRPr="00D948E8">
        <w:t>Refine:</w:t>
      </w:r>
    </w:p>
    <w:p w14:paraId="671B88F4" w14:textId="77777777" w:rsidR="00DA155B" w:rsidRDefault="00C4582F" w:rsidP="00236A1E">
      <w:r>
        <w:t>I then refined many of my worksheets to get them to tell the overall meaning of the story I wish to tell.</w:t>
      </w:r>
    </w:p>
    <w:p w14:paraId="55B32F56" w14:textId="0DDBFDF1" w:rsidR="00A33CDE" w:rsidRDefault="00DA155B" w:rsidP="00236A1E">
      <w:r>
        <w:t>O</w:t>
      </w:r>
      <w:r w:rsidR="007C1DC5">
        <w:t>n the map</w:t>
      </w:r>
      <w:r>
        <w:t xml:space="preserve"> of Leeds, where there occurred more than one accident the shape of the bubble increased</w:t>
      </w:r>
      <w:r w:rsidR="00C4582F">
        <w:t xml:space="preserve"> </w:t>
      </w:r>
      <w:r w:rsidR="007C1DC5">
        <w:t>in size, signifying the danger or possible a busy street.</w:t>
      </w:r>
    </w:p>
    <w:p w14:paraId="183AD18A" w14:textId="4BA9AF76" w:rsidR="002E0F23" w:rsidRDefault="003B0694" w:rsidP="002E0F23">
      <w:pPr>
        <w:keepNext/>
      </w:pPr>
      <w:r>
        <w:rPr>
          <w:noProof/>
          <w:lang w:eastAsia="en-GB"/>
        </w:rPr>
        <w:drawing>
          <wp:anchor distT="0" distB="0" distL="114300" distR="114300" simplePos="0" relativeHeight="251664384" behindDoc="0" locked="0" layoutInCell="1" allowOverlap="1" wp14:anchorId="69F6F97A" wp14:editId="4E46D1E8">
            <wp:simplePos x="0" y="0"/>
            <wp:positionH relativeFrom="column">
              <wp:posOffset>2858770</wp:posOffset>
            </wp:positionH>
            <wp:positionV relativeFrom="paragraph">
              <wp:posOffset>-1905</wp:posOffset>
            </wp:positionV>
            <wp:extent cx="2379980" cy="2011045"/>
            <wp:effectExtent l="25400" t="25400" r="33020" b="209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07 at 20.20.36.png"/>
                    <pic:cNvPicPr/>
                  </pic:nvPicPr>
                  <pic:blipFill>
                    <a:blip r:embed="rId16">
                      <a:extLst>
                        <a:ext uri="{28A0092B-C50C-407E-A947-70E740481C1C}">
                          <a14:useLocalDpi xmlns:a14="http://schemas.microsoft.com/office/drawing/2010/main" val="0"/>
                        </a:ext>
                      </a:extLst>
                    </a:blip>
                    <a:stretch>
                      <a:fillRect/>
                    </a:stretch>
                  </pic:blipFill>
                  <pic:spPr>
                    <a:xfrm>
                      <a:off x="0" y="0"/>
                      <a:ext cx="2379980" cy="201104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783BA7">
        <w:rPr>
          <w:noProof/>
          <w:lang w:eastAsia="en-GB"/>
        </w:rPr>
        <w:drawing>
          <wp:inline distT="0" distB="0" distL="0" distR="0" wp14:anchorId="5E2F9F75" wp14:editId="3FAB1A2D">
            <wp:extent cx="2476500" cy="1993900"/>
            <wp:effectExtent l="25400" t="25400" r="38100"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07 at 20.21.39.png"/>
                    <pic:cNvPicPr/>
                  </pic:nvPicPr>
                  <pic:blipFill>
                    <a:blip r:embed="rId17">
                      <a:extLst>
                        <a:ext uri="{28A0092B-C50C-407E-A947-70E740481C1C}">
                          <a14:useLocalDpi xmlns:a14="http://schemas.microsoft.com/office/drawing/2010/main" val="0"/>
                        </a:ext>
                      </a:extLst>
                    </a:blip>
                    <a:stretch>
                      <a:fillRect/>
                    </a:stretch>
                  </pic:blipFill>
                  <pic:spPr>
                    <a:xfrm>
                      <a:off x="0" y="0"/>
                      <a:ext cx="2476500" cy="1993900"/>
                    </a:xfrm>
                    <a:prstGeom prst="rect">
                      <a:avLst/>
                    </a:prstGeom>
                    <a:ln>
                      <a:solidFill>
                        <a:schemeClr val="accent1"/>
                      </a:solidFill>
                    </a:ln>
                  </pic:spPr>
                </pic:pic>
              </a:graphicData>
            </a:graphic>
          </wp:inline>
        </w:drawing>
      </w:r>
    </w:p>
    <w:p w14:paraId="6CE58440" w14:textId="0DEF9AEF" w:rsidR="00A33CDE" w:rsidRDefault="002E0F23" w:rsidP="002E0F23">
      <w:pPr>
        <w:pStyle w:val="Caption"/>
      </w:pPr>
      <w:r>
        <w:t xml:space="preserve">Figure </w:t>
      </w:r>
      <w:r>
        <w:fldChar w:fldCharType="begin"/>
      </w:r>
      <w:r>
        <w:instrText xml:space="preserve"> SEQ Figure \* ARABIC </w:instrText>
      </w:r>
      <w:r>
        <w:fldChar w:fldCharType="separate"/>
      </w:r>
      <w:r w:rsidR="00134E36">
        <w:rPr>
          <w:noProof/>
        </w:rPr>
        <w:t>4</w:t>
      </w:r>
      <w:r>
        <w:fldChar w:fldCharType="end"/>
      </w:r>
      <w:r>
        <w:t>: Difference Sizes indicates more</w:t>
      </w:r>
      <w:r>
        <w:rPr>
          <w:noProof/>
        </w:rPr>
        <w:t xml:space="preserve"> accidents</w:t>
      </w:r>
      <w:r w:rsidR="003B0694">
        <w:rPr>
          <w:noProof/>
        </w:rPr>
        <w:tab/>
      </w:r>
      <w:r w:rsidR="003B0694" w:rsidRPr="003B0694">
        <w:t xml:space="preserve"> </w:t>
      </w:r>
      <w:r w:rsidR="003B0694">
        <w:t xml:space="preserve">Figure </w:t>
      </w:r>
      <w:r w:rsidR="003B0694">
        <w:fldChar w:fldCharType="begin"/>
      </w:r>
      <w:r w:rsidR="003B0694">
        <w:instrText xml:space="preserve"> SEQ Figure \* ARABIC </w:instrText>
      </w:r>
      <w:r w:rsidR="003B0694">
        <w:fldChar w:fldCharType="separate"/>
      </w:r>
      <w:r w:rsidR="00134E36">
        <w:rPr>
          <w:noProof/>
        </w:rPr>
        <w:t>5</w:t>
      </w:r>
      <w:r w:rsidR="003B0694">
        <w:fldChar w:fldCharType="end"/>
      </w:r>
      <w:r w:rsidR="003B0694">
        <w:t>: Colours represent weather conditions</w:t>
      </w:r>
    </w:p>
    <w:p w14:paraId="68977687" w14:textId="3C9D6041" w:rsidR="00236A1E" w:rsidRDefault="007C1DC5" w:rsidP="00236A1E">
      <w:r>
        <w:t xml:space="preserve"> The colour code indicates which condition was the road when </w:t>
      </w:r>
      <w:r w:rsidR="00D81729">
        <w:t>the accidents happened.</w:t>
      </w:r>
    </w:p>
    <w:p w14:paraId="48A889D5" w14:textId="77777777" w:rsidR="003B0694" w:rsidRDefault="003B0694">
      <w:r>
        <w:br w:type="page"/>
      </w:r>
    </w:p>
    <w:p w14:paraId="54432203" w14:textId="33CFDEF1" w:rsidR="006A0999" w:rsidRDefault="006A0999" w:rsidP="00236A1E">
      <w:r>
        <w:lastRenderedPageBreak/>
        <w:t>This is the whole man refined for the users.</w:t>
      </w:r>
    </w:p>
    <w:p w14:paraId="57725DBE" w14:textId="77777777" w:rsidR="002E0F23" w:rsidRDefault="006A0999" w:rsidP="002E0F23">
      <w:pPr>
        <w:keepNext/>
      </w:pPr>
      <w:r>
        <w:rPr>
          <w:noProof/>
          <w:lang w:eastAsia="en-GB"/>
        </w:rPr>
        <w:drawing>
          <wp:inline distT="0" distB="0" distL="0" distR="0" wp14:anchorId="004AB6CA" wp14:editId="5B1C7DDA">
            <wp:extent cx="6071870" cy="4508500"/>
            <wp:effectExtent l="25400" t="25400" r="24130"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basi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1870" cy="4508500"/>
                    </a:xfrm>
                    <a:prstGeom prst="rect">
                      <a:avLst/>
                    </a:prstGeom>
                    <a:ln>
                      <a:solidFill>
                        <a:schemeClr val="accent1"/>
                      </a:solidFill>
                    </a:ln>
                  </pic:spPr>
                </pic:pic>
              </a:graphicData>
            </a:graphic>
          </wp:inline>
        </w:drawing>
      </w:r>
    </w:p>
    <w:p w14:paraId="2E7C9E9D" w14:textId="06F1711C" w:rsidR="006A0999" w:rsidRPr="00236A1E" w:rsidRDefault="002E0F23" w:rsidP="002E0F23">
      <w:pPr>
        <w:pStyle w:val="Caption"/>
      </w:pPr>
      <w:r>
        <w:t xml:space="preserve">Figure </w:t>
      </w:r>
      <w:r>
        <w:fldChar w:fldCharType="begin"/>
      </w:r>
      <w:r>
        <w:instrText xml:space="preserve"> SEQ Figure \* ARABIC </w:instrText>
      </w:r>
      <w:r>
        <w:fldChar w:fldCharType="separate"/>
      </w:r>
      <w:r w:rsidR="00134E36">
        <w:rPr>
          <w:noProof/>
        </w:rPr>
        <w:t>6</w:t>
      </w:r>
      <w:r>
        <w:fldChar w:fldCharType="end"/>
      </w:r>
      <w:r>
        <w:t>: Refined Leeds map for more readability</w:t>
      </w:r>
    </w:p>
    <w:p w14:paraId="4E1CFF5C" w14:textId="77777777" w:rsidR="005C4C81" w:rsidRDefault="005C4C81">
      <w:pPr>
        <w:rPr>
          <w:rFonts w:asciiTheme="majorHAnsi" w:eastAsiaTheme="majorEastAsia" w:hAnsiTheme="majorHAnsi" w:cstheme="majorBidi"/>
          <w:sz w:val="36"/>
          <w:szCs w:val="26"/>
        </w:rPr>
      </w:pPr>
      <w:r>
        <w:br w:type="page"/>
      </w:r>
    </w:p>
    <w:p w14:paraId="1E403B55" w14:textId="4702B66B" w:rsidR="00E81CD1" w:rsidRDefault="00E81CD1" w:rsidP="00E81CD1">
      <w:pPr>
        <w:pStyle w:val="Heading2"/>
        <w:rPr>
          <w:noProof/>
          <w:lang w:eastAsia="en-GB"/>
        </w:rPr>
      </w:pPr>
      <w:r w:rsidRPr="00D948E8">
        <w:lastRenderedPageBreak/>
        <w:t>Interact:</w:t>
      </w:r>
    </w:p>
    <w:p w14:paraId="134146D2" w14:textId="2F227F26" w:rsidR="0056235F" w:rsidRDefault="00E82D33" w:rsidP="0056235F">
      <w:pPr>
        <w:rPr>
          <w:lang w:eastAsia="en-GB"/>
        </w:rPr>
      </w:pPr>
      <w:r>
        <w:rPr>
          <w:lang w:eastAsia="en-GB"/>
        </w:rPr>
        <w:t>I then made a dashboard which allows users to interact and explore the data.</w:t>
      </w:r>
      <w:r w:rsidR="00F6708E">
        <w:rPr>
          <w:lang w:eastAsia="en-GB"/>
        </w:rPr>
        <w:t xml:space="preserve"> </w:t>
      </w:r>
      <w:r w:rsidR="007D5459">
        <w:rPr>
          <w:lang w:eastAsia="en-GB"/>
        </w:rPr>
        <w:t>I have added filters in which when the user hovers over a certain data they would be able to see a narrow version of the dashboard.</w:t>
      </w:r>
    </w:p>
    <w:p w14:paraId="5E16C346" w14:textId="77777777" w:rsidR="00196B67" w:rsidRDefault="005C4C81" w:rsidP="00196B67">
      <w:pPr>
        <w:keepNext/>
      </w:pPr>
      <w:r>
        <w:rPr>
          <w:noProof/>
          <w:lang w:eastAsia="en-GB"/>
        </w:rPr>
        <w:drawing>
          <wp:inline distT="0" distB="0" distL="0" distR="0" wp14:anchorId="305D1636" wp14:editId="36294151">
            <wp:extent cx="5925705" cy="3703411"/>
            <wp:effectExtent l="25400" t="25400" r="18415" b="304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1-07 at 20.55.0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9314" cy="3724416"/>
                    </a:xfrm>
                    <a:prstGeom prst="rect">
                      <a:avLst/>
                    </a:prstGeom>
                    <a:ln>
                      <a:solidFill>
                        <a:schemeClr val="accent1"/>
                      </a:solidFill>
                    </a:ln>
                  </pic:spPr>
                </pic:pic>
              </a:graphicData>
            </a:graphic>
          </wp:inline>
        </w:drawing>
      </w:r>
    </w:p>
    <w:p w14:paraId="393AABDD" w14:textId="456B48AE" w:rsidR="005C4C81" w:rsidRDefault="00196B67" w:rsidP="00196B67">
      <w:pPr>
        <w:pStyle w:val="Caption"/>
        <w:rPr>
          <w:lang w:eastAsia="en-GB"/>
        </w:rPr>
      </w:pPr>
      <w:r>
        <w:t xml:space="preserve">Figure </w:t>
      </w:r>
      <w:r>
        <w:fldChar w:fldCharType="begin"/>
      </w:r>
      <w:r>
        <w:instrText xml:space="preserve"> SEQ Figure \* ARABIC </w:instrText>
      </w:r>
      <w:r>
        <w:fldChar w:fldCharType="separate"/>
      </w:r>
      <w:r w:rsidR="00134E36">
        <w:rPr>
          <w:noProof/>
        </w:rPr>
        <w:t>7</w:t>
      </w:r>
      <w:r>
        <w:fldChar w:fldCharType="end"/>
      </w:r>
      <w:r>
        <w:t>: The dashboard</w:t>
      </w:r>
    </w:p>
    <w:p w14:paraId="598752DB" w14:textId="11EB77B0" w:rsidR="002E0F23" w:rsidRDefault="00196B67" w:rsidP="0056235F">
      <w:pPr>
        <w:rPr>
          <w:lang w:eastAsia="en-GB"/>
        </w:rPr>
      </w:pPr>
      <w:r>
        <w:rPr>
          <w:lang w:eastAsia="en-GB"/>
        </w:rPr>
        <w:t xml:space="preserve">Here we see all the </w:t>
      </w:r>
      <w:r w:rsidR="00706225">
        <w:rPr>
          <w:lang w:eastAsia="en-GB"/>
        </w:rPr>
        <w:t>work</w:t>
      </w:r>
      <w:r>
        <w:rPr>
          <w:lang w:eastAsia="en-GB"/>
        </w:rPr>
        <w:t xml:space="preserve">sheets in one dashboard. These tell a story; each graph has a role to play in the whole story telling. Since I am trying to </w:t>
      </w:r>
      <w:r w:rsidR="00706225">
        <w:rPr>
          <w:lang w:eastAsia="en-GB"/>
        </w:rPr>
        <w:t>tell of</w:t>
      </w:r>
      <w:r>
        <w:rPr>
          <w:lang w:eastAsia="en-GB"/>
        </w:rPr>
        <w:t xml:space="preserve"> the impact of road accident </w:t>
      </w:r>
      <w:r w:rsidR="00706225">
        <w:rPr>
          <w:lang w:eastAsia="en-GB"/>
        </w:rPr>
        <w:t xml:space="preserve">to each gender and </w:t>
      </w:r>
      <w:bookmarkStart w:id="0" w:name="_GoBack"/>
      <w:r w:rsidR="00706225">
        <w:rPr>
          <w:lang w:eastAsia="en-GB"/>
        </w:rPr>
        <w:t>age group,</w:t>
      </w:r>
      <w:r>
        <w:rPr>
          <w:lang w:eastAsia="en-GB"/>
        </w:rPr>
        <w:t xml:space="preserve"> these graphs </w:t>
      </w:r>
      <w:r w:rsidR="00706225">
        <w:rPr>
          <w:lang w:eastAsia="en-GB"/>
        </w:rPr>
        <w:t>help</w:t>
      </w:r>
      <w:r>
        <w:rPr>
          <w:lang w:eastAsia="en-GB"/>
        </w:rPr>
        <w:t xml:space="preserve"> me to do so.</w:t>
      </w:r>
    </w:p>
    <w:bookmarkEnd w:id="0"/>
    <w:p w14:paraId="673A53B3" w14:textId="77777777" w:rsidR="00196B67" w:rsidRDefault="005C4C81" w:rsidP="00196B67">
      <w:pPr>
        <w:keepNext/>
      </w:pPr>
      <w:r>
        <w:rPr>
          <w:noProof/>
          <w:lang w:eastAsia="en-GB"/>
        </w:rPr>
        <w:lastRenderedPageBreak/>
        <w:drawing>
          <wp:inline distT="0" distB="0" distL="0" distR="0" wp14:anchorId="60F0D25A" wp14:editId="1577B627">
            <wp:extent cx="5408678" cy="3380282"/>
            <wp:effectExtent l="25400" t="25400" r="27305"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1-07 at 20.56.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3049" cy="3383014"/>
                    </a:xfrm>
                    <a:prstGeom prst="rect">
                      <a:avLst/>
                    </a:prstGeom>
                    <a:ln>
                      <a:solidFill>
                        <a:schemeClr val="accent1"/>
                      </a:solidFill>
                    </a:ln>
                  </pic:spPr>
                </pic:pic>
              </a:graphicData>
            </a:graphic>
          </wp:inline>
        </w:drawing>
      </w:r>
    </w:p>
    <w:p w14:paraId="1617EE6D" w14:textId="4669622E" w:rsidR="007D5459" w:rsidRDefault="00196B67" w:rsidP="00196B67">
      <w:pPr>
        <w:pStyle w:val="Caption"/>
      </w:pPr>
      <w:r>
        <w:t xml:space="preserve">Figure </w:t>
      </w:r>
      <w:r>
        <w:fldChar w:fldCharType="begin"/>
      </w:r>
      <w:r>
        <w:instrText xml:space="preserve"> SEQ Figure \* ARABIC </w:instrText>
      </w:r>
      <w:r>
        <w:fldChar w:fldCharType="separate"/>
      </w:r>
      <w:r w:rsidR="00134E36">
        <w:rPr>
          <w:noProof/>
        </w:rPr>
        <w:t>8</w:t>
      </w:r>
      <w:r>
        <w:fldChar w:fldCharType="end"/>
      </w:r>
      <w:r>
        <w:t>: The male pedestrians injured in road accidents in Leeds</w:t>
      </w:r>
    </w:p>
    <w:p w14:paraId="115B48F2" w14:textId="03319E56" w:rsidR="00706225" w:rsidRDefault="00A8727A" w:rsidP="00706225">
      <w:pPr>
        <w:rPr>
          <w:lang w:eastAsia="en-GB"/>
        </w:rPr>
      </w:pPr>
      <w:r>
        <w:rPr>
          <w:lang w:eastAsia="en-GB"/>
        </w:rPr>
        <w:t xml:space="preserve">In figure 8, the user </w:t>
      </w:r>
      <w:r w:rsidR="007A735E">
        <w:rPr>
          <w:lang w:eastAsia="en-GB"/>
        </w:rPr>
        <w:t xml:space="preserve">hovers over the “% of the gender injured the most” </w:t>
      </w:r>
      <w:r w:rsidR="00E26B9D">
        <w:rPr>
          <w:lang w:eastAsia="en-GB"/>
        </w:rPr>
        <w:t>graph</w:t>
      </w:r>
      <w:r w:rsidR="007A735E">
        <w:rPr>
          <w:lang w:eastAsia="en-GB"/>
        </w:rPr>
        <w:t xml:space="preserve"> at male </w:t>
      </w:r>
      <w:r w:rsidR="00E26B9D">
        <w:rPr>
          <w:lang w:eastAsia="en-GB"/>
        </w:rPr>
        <w:t>pedestrians</w:t>
      </w:r>
      <w:r w:rsidR="007A735E">
        <w:rPr>
          <w:lang w:eastAsia="en-GB"/>
        </w:rPr>
        <w:t xml:space="preserve">, the whole graph narrows it down to when it occurred and which vehicle was involved in the collision. Which age-group were mostly injured at the incident. We see that young men </w:t>
      </w:r>
      <w:r w:rsidR="00E26B9D">
        <w:rPr>
          <w:lang w:eastAsia="en-GB"/>
        </w:rPr>
        <w:t>from age nine - mid-twenties are the most involved in the accidents. Uses can interact to the data to explore it more.</w:t>
      </w:r>
      <w:r w:rsidR="00470FDD">
        <w:rPr>
          <w:lang w:eastAsia="en-GB"/>
        </w:rPr>
        <w:t xml:space="preserve"> These filters are an option given by Tableau for a better user-experience.</w:t>
      </w:r>
    </w:p>
    <w:p w14:paraId="24975BBC" w14:textId="6C2AE52C" w:rsidR="00D350E8" w:rsidRDefault="00D350E8" w:rsidP="00D350E8">
      <w:pPr>
        <w:pStyle w:val="Heading1"/>
        <w:rPr>
          <w:lang w:eastAsia="en-GB"/>
        </w:rPr>
      </w:pPr>
      <w:r>
        <w:rPr>
          <w:lang w:eastAsia="en-GB"/>
        </w:rPr>
        <w:t>Problems and Solutions:</w:t>
      </w:r>
    </w:p>
    <w:p w14:paraId="0343EBAF" w14:textId="526E7445" w:rsidR="0090214B" w:rsidRDefault="0090214B" w:rsidP="0090214B">
      <w:pPr>
        <w:rPr>
          <w:lang w:eastAsia="en-GB"/>
        </w:rPr>
      </w:pPr>
      <w:r>
        <w:rPr>
          <w:lang w:eastAsia="en-GB"/>
        </w:rPr>
        <w:t>Finding the right dataset to accomplish this assignment was a big problem at the beginning. I finally ended up with this dataset because it was an interesting one and also it had plenty of numerical columns to create many visualisations with.</w:t>
      </w:r>
    </w:p>
    <w:p w14:paraId="41111BD4" w14:textId="2CCC2B7A" w:rsidR="006805AC" w:rsidRDefault="006805AC" w:rsidP="0090214B">
      <w:pPr>
        <w:rPr>
          <w:lang w:eastAsia="en-GB"/>
        </w:rPr>
      </w:pPr>
      <w:r>
        <w:rPr>
          <w:lang w:eastAsia="en-GB"/>
        </w:rPr>
        <w:t xml:space="preserve">I first had the background of the Map to dark, but then I changed it to light because I wished to have consistency throughout my dashboard. This made the dashboard look </w:t>
      </w:r>
      <w:r w:rsidR="0059468D">
        <w:rPr>
          <w:lang w:eastAsia="en-GB"/>
        </w:rPr>
        <w:t>neater</w:t>
      </w:r>
      <w:r>
        <w:rPr>
          <w:lang w:eastAsia="en-GB"/>
        </w:rPr>
        <w:t xml:space="preserve"> and aesthetic.</w:t>
      </w:r>
    </w:p>
    <w:p w14:paraId="38E7273E" w14:textId="7D7617BB" w:rsidR="006805AC" w:rsidRPr="0090214B" w:rsidRDefault="006F2330" w:rsidP="0090214B">
      <w:pPr>
        <w:rPr>
          <w:lang w:eastAsia="en-GB"/>
        </w:rPr>
      </w:pPr>
      <w:r>
        <w:rPr>
          <w:lang w:eastAsia="en-GB"/>
        </w:rPr>
        <w:t xml:space="preserve">I tried to create visualisation with time each accident occurred but I couldn’t format the time properly therefore I removed the column altogether from my dataset. This I was going through each </w:t>
      </w:r>
      <w:r w:rsidR="002B0219">
        <w:rPr>
          <w:lang w:eastAsia="en-GB"/>
        </w:rPr>
        <w:t>stage</w:t>
      </w:r>
      <w:r>
        <w:rPr>
          <w:lang w:eastAsia="en-GB"/>
        </w:rPr>
        <w:t xml:space="preserve"> again and again to make sure I had only used everything I needed.</w:t>
      </w:r>
    </w:p>
    <w:p w14:paraId="5DA709AC" w14:textId="61C2B2D2" w:rsidR="00D350E8" w:rsidRDefault="003B0694" w:rsidP="00D350E8">
      <w:pPr>
        <w:rPr>
          <w:lang w:eastAsia="en-GB"/>
        </w:rPr>
      </w:pPr>
      <w:r>
        <w:rPr>
          <w:lang w:eastAsia="en-GB"/>
        </w:rPr>
        <w:lastRenderedPageBreak/>
        <w:t xml:space="preserve">I encountered a problem as mentioned in the Acquire &amp; Parse </w:t>
      </w:r>
      <w:r w:rsidR="00301E31">
        <w:rPr>
          <w:lang w:eastAsia="en-GB"/>
        </w:rPr>
        <w:t xml:space="preserve">stage concerning the UK Grid </w:t>
      </w:r>
      <w:r w:rsidR="0031566F">
        <w:rPr>
          <w:lang w:eastAsia="en-GB"/>
        </w:rPr>
        <w:t>Reference. After an intensive search on the web, I was directed to a website which converts a large amount at once.</w:t>
      </w:r>
    </w:p>
    <w:p w14:paraId="37252016" w14:textId="200FA910" w:rsidR="004712DF" w:rsidRDefault="004712DF" w:rsidP="00FE05F2">
      <w:pPr>
        <w:pStyle w:val="ListParagraph"/>
        <w:numPr>
          <w:ilvl w:val="0"/>
          <w:numId w:val="19"/>
        </w:numPr>
        <w:rPr>
          <w:lang w:eastAsia="en-GB"/>
        </w:rPr>
      </w:pPr>
      <w:r>
        <w:rPr>
          <w:lang w:eastAsia="en-GB"/>
        </w:rPr>
        <w:t>Paste the data which to convert</w:t>
      </w:r>
    </w:p>
    <w:p w14:paraId="60DCE197" w14:textId="77777777" w:rsidR="002B0219" w:rsidRDefault="004712DF" w:rsidP="002B0219">
      <w:pPr>
        <w:pStyle w:val="ListParagraph"/>
        <w:keepNext/>
      </w:pPr>
      <w:r>
        <w:rPr>
          <w:noProof/>
          <w:lang w:eastAsia="en-GB"/>
        </w:rPr>
        <w:drawing>
          <wp:inline distT="0" distB="0" distL="0" distR="0" wp14:anchorId="5CCFD752" wp14:editId="75DEA2AB">
            <wp:extent cx="5148091" cy="1470612"/>
            <wp:effectExtent l="25400" t="25400" r="3365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1-08 at 00.16.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5146" cy="1481197"/>
                    </a:xfrm>
                    <a:prstGeom prst="rect">
                      <a:avLst/>
                    </a:prstGeom>
                    <a:ln>
                      <a:solidFill>
                        <a:schemeClr val="accent1"/>
                      </a:solidFill>
                    </a:ln>
                  </pic:spPr>
                </pic:pic>
              </a:graphicData>
            </a:graphic>
          </wp:inline>
        </w:drawing>
      </w:r>
    </w:p>
    <w:p w14:paraId="13D585C9" w14:textId="3A742879" w:rsidR="004712DF" w:rsidRDefault="002B0219" w:rsidP="002B0219">
      <w:pPr>
        <w:pStyle w:val="Caption"/>
        <w:rPr>
          <w:lang w:eastAsia="en-GB"/>
        </w:rPr>
      </w:pPr>
      <w:r>
        <w:t xml:space="preserve">Figure </w:t>
      </w:r>
      <w:r>
        <w:fldChar w:fldCharType="begin"/>
      </w:r>
      <w:r>
        <w:instrText xml:space="preserve"> SEQ Figure \* ARABIC </w:instrText>
      </w:r>
      <w:r>
        <w:fldChar w:fldCharType="separate"/>
      </w:r>
      <w:r w:rsidR="00134E36">
        <w:rPr>
          <w:noProof/>
        </w:rPr>
        <w:t>9</w:t>
      </w:r>
      <w:r>
        <w:fldChar w:fldCharType="end"/>
      </w:r>
      <w:r>
        <w:t>: UK Grid reference to Longitude &amp; Latitude</w:t>
      </w:r>
    </w:p>
    <w:p w14:paraId="6BA47B00" w14:textId="1C55C454" w:rsidR="004712DF" w:rsidRDefault="004712DF" w:rsidP="00FE05F2">
      <w:pPr>
        <w:pStyle w:val="ListParagraph"/>
        <w:rPr>
          <w:lang w:eastAsia="en-GB"/>
        </w:rPr>
      </w:pPr>
      <w:r>
        <w:rPr>
          <w:lang w:eastAsia="en-GB"/>
        </w:rPr>
        <w:t xml:space="preserve">I copied 2 columns (Grid Ref: Easting, </w:t>
      </w:r>
      <w:r w:rsidRPr="004712DF">
        <w:rPr>
          <w:lang w:eastAsia="en-GB"/>
        </w:rPr>
        <w:t>Grid Ref: Northing</w:t>
      </w:r>
      <w:r>
        <w:rPr>
          <w:lang w:eastAsia="en-GB"/>
        </w:rPr>
        <w:t>), pasted them in the text field.</w:t>
      </w:r>
      <w:r w:rsidR="00FE05F2">
        <w:rPr>
          <w:lang w:eastAsia="en-GB"/>
        </w:rPr>
        <w:t xml:space="preserve"> The rest of the steps are in the website.</w:t>
      </w:r>
    </w:p>
    <w:p w14:paraId="56628359" w14:textId="19FF783F" w:rsidR="00FE05F2" w:rsidRPr="00D350E8" w:rsidRDefault="00FE05F2" w:rsidP="00FE05F2">
      <w:pPr>
        <w:pStyle w:val="ListParagraph"/>
        <w:numPr>
          <w:ilvl w:val="0"/>
          <w:numId w:val="19"/>
        </w:numPr>
        <w:rPr>
          <w:lang w:eastAsia="en-GB"/>
        </w:rPr>
      </w:pPr>
      <w:r>
        <w:rPr>
          <w:lang w:eastAsia="en-GB"/>
        </w:rPr>
        <w:t xml:space="preserve">The sixth step is copying the converted data </w:t>
      </w:r>
      <w:r w:rsidR="00C02E5E">
        <w:rPr>
          <w:lang w:eastAsia="en-GB"/>
        </w:rPr>
        <w:t>back to the excel.</w:t>
      </w:r>
    </w:p>
    <w:p w14:paraId="7626A091" w14:textId="11C09817" w:rsidR="00D350E8" w:rsidRDefault="00D350E8" w:rsidP="00D350E8">
      <w:pPr>
        <w:pStyle w:val="Heading1"/>
        <w:rPr>
          <w:lang w:eastAsia="en-GB"/>
        </w:rPr>
      </w:pPr>
      <w:r>
        <w:rPr>
          <w:lang w:eastAsia="en-GB"/>
        </w:rPr>
        <w:t>Summary:</w:t>
      </w:r>
    </w:p>
    <w:p w14:paraId="42EAE358" w14:textId="54F329FF" w:rsidR="00D350E8" w:rsidRDefault="0090214B" w:rsidP="00D350E8">
      <w:r>
        <w:t>If</w:t>
      </w:r>
      <w:r w:rsidR="00D350E8">
        <w:t xml:space="preserve"> you live in Leeds</w:t>
      </w:r>
      <w:r w:rsidR="00143C1F">
        <w:t xml:space="preserve"> in 2014</w:t>
      </w:r>
      <w:r w:rsidR="00D350E8">
        <w:t>, you’re</w:t>
      </w:r>
      <w:r w:rsidR="00143C1F">
        <w:t xml:space="preserve"> most</w:t>
      </w:r>
      <w:r w:rsidR="00D350E8">
        <w:t xml:space="preserve"> </w:t>
      </w:r>
      <w:r>
        <w:t>likely to be in a car accident if you’re a</w:t>
      </w:r>
      <w:r w:rsidR="00D350E8">
        <w:t xml:space="preserve"> </w:t>
      </w:r>
      <w:r>
        <w:t>male</w:t>
      </w:r>
      <w:r w:rsidR="00D350E8">
        <w:t xml:space="preserve"> </w:t>
      </w:r>
      <w:r>
        <w:t xml:space="preserve">during </w:t>
      </w:r>
      <w:r w:rsidR="00D350E8">
        <w:t>mid-twenties</w:t>
      </w:r>
      <w:r>
        <w:t>.</w:t>
      </w:r>
      <w:r w:rsidR="00D350E8">
        <w:t xml:space="preserve"> </w:t>
      </w:r>
    </w:p>
    <w:p w14:paraId="48208CCC" w14:textId="77777777" w:rsidR="00D350E8" w:rsidRDefault="00D350E8" w:rsidP="00D350E8">
      <w:r>
        <w:t>Why? it could be that:</w:t>
      </w:r>
    </w:p>
    <w:p w14:paraId="23C6422E" w14:textId="77777777" w:rsidR="00D350E8" w:rsidRDefault="00D350E8" w:rsidP="00D350E8">
      <w:pPr>
        <w:pStyle w:val="ListParagraph"/>
        <w:numPr>
          <w:ilvl w:val="0"/>
          <w:numId w:val="17"/>
        </w:numPr>
      </w:pPr>
      <w:r>
        <w:t>Most young men drive, the more of them in the streets the more likelihood they would have accidents.</w:t>
      </w:r>
    </w:p>
    <w:p w14:paraId="52D45232" w14:textId="77777777" w:rsidR="002B0219" w:rsidRDefault="002B0219" w:rsidP="002B0219">
      <w:pPr>
        <w:pStyle w:val="ListParagraph"/>
        <w:keepNext/>
        <w:ind w:left="779"/>
      </w:pPr>
      <w:r>
        <w:rPr>
          <w:noProof/>
          <w:lang w:eastAsia="en-GB"/>
        </w:rPr>
        <w:lastRenderedPageBreak/>
        <w:drawing>
          <wp:inline distT="0" distB="0" distL="0" distR="0" wp14:anchorId="796DD9B4" wp14:editId="4D6094CF">
            <wp:extent cx="4810963" cy="2777459"/>
            <wp:effectExtent l="25400" t="25400" r="1524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1-08 at 00.37.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26805" cy="2786605"/>
                    </a:xfrm>
                    <a:prstGeom prst="rect">
                      <a:avLst/>
                    </a:prstGeom>
                    <a:ln>
                      <a:solidFill>
                        <a:schemeClr val="accent1"/>
                      </a:solidFill>
                    </a:ln>
                  </pic:spPr>
                </pic:pic>
              </a:graphicData>
            </a:graphic>
          </wp:inline>
        </w:drawing>
      </w:r>
    </w:p>
    <w:p w14:paraId="36796735" w14:textId="6CF4A0D9" w:rsidR="002B0219" w:rsidRDefault="002B0219" w:rsidP="002B0219">
      <w:pPr>
        <w:pStyle w:val="Caption"/>
      </w:pPr>
      <w:r>
        <w:t xml:space="preserve">Figure </w:t>
      </w:r>
      <w:r>
        <w:fldChar w:fldCharType="begin"/>
      </w:r>
      <w:r>
        <w:instrText xml:space="preserve"> SEQ Figure \* ARABIC </w:instrText>
      </w:r>
      <w:r>
        <w:fldChar w:fldCharType="separate"/>
      </w:r>
      <w:r w:rsidR="00134E36">
        <w:rPr>
          <w:noProof/>
        </w:rPr>
        <w:t>10</w:t>
      </w:r>
      <w:r>
        <w:fldChar w:fldCharType="end"/>
      </w:r>
      <w:r>
        <w:t>: Male, at 23</w:t>
      </w:r>
    </w:p>
    <w:p w14:paraId="0D39951B" w14:textId="09311707" w:rsidR="002B0219" w:rsidRDefault="002B0219" w:rsidP="002B0219">
      <w:pPr>
        <w:pStyle w:val="ListParagraph"/>
        <w:ind w:left="779"/>
      </w:pPr>
      <w:r>
        <w:t>The figure 10 shows how that most people involved in car accident were 23 years old, these shared the highest per</w:t>
      </w:r>
      <w:r w:rsidR="007D5CD8">
        <w:t>centage of accidents in Leeds. On the sixth of June, there were 6 car crashes by men at the same age, maybe there is a peculiar reason for that.</w:t>
      </w:r>
    </w:p>
    <w:p w14:paraId="5FF864CA" w14:textId="58112582" w:rsidR="00D350E8" w:rsidRDefault="00D350E8" w:rsidP="00D350E8">
      <w:pPr>
        <w:pStyle w:val="ListParagraph"/>
        <w:numPr>
          <w:ilvl w:val="0"/>
          <w:numId w:val="17"/>
        </w:numPr>
      </w:pPr>
      <w:r>
        <w:t>Although I didn’t have the speed in which many would’ve crashed yet I would say that the excess of speed by the young men may also be a reason that they’re in so many collisions.</w:t>
      </w:r>
    </w:p>
    <w:p w14:paraId="24D8DA4C" w14:textId="6B0DF290" w:rsidR="00143C1F" w:rsidRDefault="003A16A2" w:rsidP="00D350E8">
      <w:pPr>
        <w:pStyle w:val="ListParagraph"/>
        <w:numPr>
          <w:ilvl w:val="0"/>
          <w:numId w:val="17"/>
        </w:numPr>
      </w:pPr>
      <w:r>
        <w:t>Something I never knew before, I though most accidents were committed by the female drivers, but this story tells me that young men in Leeds are the cause of most crashes. This might also tell the story not just for Leeds but throughout the UK.</w:t>
      </w:r>
    </w:p>
    <w:p w14:paraId="5E0BA2F4" w14:textId="775D74BC" w:rsidR="00EA26F6" w:rsidRDefault="00EA26F6" w:rsidP="00D350E8">
      <w:pPr>
        <w:pStyle w:val="ListParagraph"/>
        <w:numPr>
          <w:ilvl w:val="0"/>
          <w:numId w:val="17"/>
        </w:numPr>
      </w:pPr>
      <w:r>
        <w:t xml:space="preserve">Most crashes happed during the time when the weather was </w:t>
      </w:r>
      <w:r w:rsidR="00C352AE">
        <w:t xml:space="preserve">“fine without high winds” and the roads were “Dry”. Maybe if I had the average rainfall that year I would have to estimate the frequency of crashes </w:t>
      </w:r>
      <w:r w:rsidR="00985A3D">
        <w:t>during “wet/damp”.</w:t>
      </w:r>
    </w:p>
    <w:p w14:paraId="4366327F" w14:textId="2AE67FFA" w:rsidR="003964DD" w:rsidRPr="00D350E8" w:rsidRDefault="00134E36" w:rsidP="003964DD">
      <w:pPr>
        <w:pStyle w:val="ListParagraph"/>
        <w:ind w:left="779"/>
      </w:pPr>
      <w:r>
        <w:rPr>
          <w:noProof/>
        </w:rPr>
        <mc:AlternateContent>
          <mc:Choice Requires="wps">
            <w:drawing>
              <wp:anchor distT="0" distB="0" distL="114300" distR="114300" simplePos="0" relativeHeight="251667456" behindDoc="0" locked="0" layoutInCell="1" allowOverlap="1" wp14:anchorId="67C86CFD" wp14:editId="0F0A1794">
                <wp:simplePos x="0" y="0"/>
                <wp:positionH relativeFrom="column">
                  <wp:posOffset>1626235</wp:posOffset>
                </wp:positionH>
                <wp:positionV relativeFrom="paragraph">
                  <wp:posOffset>2291080</wp:posOffset>
                </wp:positionV>
                <wp:extent cx="2824480" cy="27305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24480" cy="273050"/>
                        </a:xfrm>
                        <a:prstGeom prst="rect">
                          <a:avLst/>
                        </a:prstGeom>
                        <a:solidFill>
                          <a:prstClr val="white"/>
                        </a:solidFill>
                        <a:ln>
                          <a:noFill/>
                        </a:ln>
                        <a:effectLst/>
                      </wps:spPr>
                      <wps:txbx>
                        <w:txbxContent>
                          <w:p w14:paraId="199AD55A" w14:textId="09274135" w:rsidR="00134E36" w:rsidRPr="006575D4" w:rsidRDefault="00134E36" w:rsidP="00134E36">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Weather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C86CFD" id="Text Box 21" o:spid="_x0000_s1029" type="#_x0000_t202" style="position:absolute;left:0;text-align:left;margin-left:128.05pt;margin-top:180.4pt;width:222.4pt;height:2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" stroked="f">
                <v:textbox style="mso-fit-shape-to-text:t" inset="0,0,0,0">
                  <w:txbxContent>
                    <w:p w14:paraId="199AD55A" w14:textId="09274135" w:rsidR="00134E36" w:rsidRPr="006575D4" w:rsidRDefault="00134E36" w:rsidP="00134E36">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Weather condition</w:t>
                      </w:r>
                    </w:p>
                  </w:txbxContent>
                </v:textbox>
                <w10:wrap type="square"/>
              </v:shape>
            </w:pict>
          </mc:Fallback>
        </mc:AlternateContent>
      </w:r>
      <w:r>
        <w:rPr>
          <w:noProof/>
          <w:lang w:eastAsia="en-GB"/>
        </w:rPr>
        <w:drawing>
          <wp:anchor distT="0" distB="0" distL="114300" distR="114300" simplePos="0" relativeHeight="251665408" behindDoc="0" locked="0" layoutInCell="1" allowOverlap="1" wp14:anchorId="0FE57BEB" wp14:editId="41E9EA9A">
            <wp:simplePos x="0" y="0"/>
            <wp:positionH relativeFrom="margin">
              <wp:align>center</wp:align>
            </wp:positionH>
            <wp:positionV relativeFrom="margin">
              <wp:align>bottom</wp:align>
            </wp:positionV>
            <wp:extent cx="2824615" cy="2514600"/>
            <wp:effectExtent l="25400" t="25400" r="20320" b="254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1-08 at 01.15.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4615" cy="2514600"/>
                    </a:xfrm>
                    <a:prstGeom prst="rect">
                      <a:avLst/>
                    </a:prstGeom>
                    <a:ln>
                      <a:solidFill>
                        <a:schemeClr val="accent1"/>
                      </a:solidFill>
                    </a:ln>
                  </pic:spPr>
                </pic:pic>
              </a:graphicData>
            </a:graphic>
          </wp:anchor>
        </w:drawing>
      </w:r>
    </w:p>
    <w:sectPr w:rsidR="003964DD" w:rsidRPr="00D350E8">
      <w:footerReference w:type="default" r:id="rId24"/>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5B0A7" w14:textId="77777777" w:rsidR="00DD5AE9" w:rsidRDefault="00DD5AE9">
      <w:pPr>
        <w:spacing w:after="0" w:line="240" w:lineRule="auto"/>
      </w:pPr>
      <w:r>
        <w:separator/>
      </w:r>
    </w:p>
    <w:p w14:paraId="7356B0E2" w14:textId="77777777" w:rsidR="00DD5AE9" w:rsidRDefault="00DD5AE9"/>
    <w:p w14:paraId="5FCCD379" w14:textId="77777777" w:rsidR="00DD5AE9" w:rsidRDefault="00DD5AE9"/>
  </w:endnote>
  <w:endnote w:type="continuationSeparator" w:id="0">
    <w:p w14:paraId="6D1EA892" w14:textId="77777777" w:rsidR="00DD5AE9" w:rsidRDefault="00DD5AE9">
      <w:pPr>
        <w:spacing w:after="0" w:line="240" w:lineRule="auto"/>
      </w:pPr>
      <w:r>
        <w:continuationSeparator/>
      </w:r>
    </w:p>
    <w:p w14:paraId="4C35D11D" w14:textId="77777777" w:rsidR="00DD5AE9" w:rsidRDefault="00DD5AE9"/>
    <w:p w14:paraId="47A42AEA" w14:textId="77777777" w:rsidR="00DD5AE9" w:rsidRDefault="00DD5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3E8300DC" w14:textId="77777777" w:rsidR="00EE19BD" w:rsidRDefault="00DD5AE9">
        <w:pPr>
          <w:pStyle w:val="Footer"/>
        </w:pPr>
        <w:r>
          <w:fldChar w:fldCharType="begin"/>
        </w:r>
        <w:r>
          <w:instrText xml:space="preserve"> PAGE   \* MERGEFORMAT </w:instrText>
        </w:r>
        <w:r>
          <w:fldChar w:fldCharType="separate"/>
        </w:r>
        <w:r w:rsidR="00837984">
          <w:rPr>
            <w:noProof/>
          </w:rPr>
          <w:t>9</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A110F8" w14:textId="77777777" w:rsidR="00DD5AE9" w:rsidRDefault="00DD5AE9">
      <w:pPr>
        <w:spacing w:after="0" w:line="240" w:lineRule="auto"/>
      </w:pPr>
      <w:r>
        <w:separator/>
      </w:r>
    </w:p>
    <w:p w14:paraId="1C14FCEC" w14:textId="77777777" w:rsidR="00DD5AE9" w:rsidRDefault="00DD5AE9"/>
    <w:p w14:paraId="6C37A2E7" w14:textId="77777777" w:rsidR="00DD5AE9" w:rsidRDefault="00DD5AE9"/>
  </w:footnote>
  <w:footnote w:type="continuationSeparator" w:id="0">
    <w:p w14:paraId="72C14A1C" w14:textId="77777777" w:rsidR="00DD5AE9" w:rsidRDefault="00DD5AE9">
      <w:pPr>
        <w:spacing w:after="0" w:line="240" w:lineRule="auto"/>
      </w:pPr>
      <w:r>
        <w:continuationSeparator/>
      </w:r>
    </w:p>
    <w:p w14:paraId="7C450CCE" w14:textId="77777777" w:rsidR="00DD5AE9" w:rsidRDefault="00DD5AE9"/>
    <w:p w14:paraId="000925C3" w14:textId="77777777" w:rsidR="00DD5AE9" w:rsidRDefault="00DD5AE9"/>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C6BDD"/>
    <w:multiLevelType w:val="hybridMultilevel"/>
    <w:tmpl w:val="72A0C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B87774"/>
    <w:multiLevelType w:val="hybridMultilevel"/>
    <w:tmpl w:val="26A264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E7E60CA"/>
    <w:multiLevelType w:val="hybridMultilevel"/>
    <w:tmpl w:val="C88C454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6"/>
  </w:num>
  <w:num w:numId="4">
    <w:abstractNumId w:val="13"/>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7"/>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A41"/>
    <w:rsid w:val="00035B7E"/>
    <w:rsid w:val="000C40AC"/>
    <w:rsid w:val="000C4F8C"/>
    <w:rsid w:val="000D6DD5"/>
    <w:rsid w:val="00134E36"/>
    <w:rsid w:val="00134F78"/>
    <w:rsid w:val="00143C1F"/>
    <w:rsid w:val="001516F6"/>
    <w:rsid w:val="00176A41"/>
    <w:rsid w:val="00196B67"/>
    <w:rsid w:val="001A7692"/>
    <w:rsid w:val="001B066A"/>
    <w:rsid w:val="00236A1E"/>
    <w:rsid w:val="002B0219"/>
    <w:rsid w:val="002E0F23"/>
    <w:rsid w:val="00301E31"/>
    <w:rsid w:val="0031566F"/>
    <w:rsid w:val="00317FC5"/>
    <w:rsid w:val="00336E3C"/>
    <w:rsid w:val="0035012C"/>
    <w:rsid w:val="00356C46"/>
    <w:rsid w:val="003964DD"/>
    <w:rsid w:val="003A16A2"/>
    <w:rsid w:val="003B0694"/>
    <w:rsid w:val="003D06F3"/>
    <w:rsid w:val="003E6043"/>
    <w:rsid w:val="00470FDD"/>
    <w:rsid w:val="004712DF"/>
    <w:rsid w:val="00495764"/>
    <w:rsid w:val="004B4A95"/>
    <w:rsid w:val="004D0570"/>
    <w:rsid w:val="005273A8"/>
    <w:rsid w:val="00545BEA"/>
    <w:rsid w:val="0056235F"/>
    <w:rsid w:val="0059468D"/>
    <w:rsid w:val="005978F7"/>
    <w:rsid w:val="005A0826"/>
    <w:rsid w:val="005B4527"/>
    <w:rsid w:val="005C0CA7"/>
    <w:rsid w:val="005C42AF"/>
    <w:rsid w:val="005C4C81"/>
    <w:rsid w:val="005D4119"/>
    <w:rsid w:val="005E498E"/>
    <w:rsid w:val="005F4E0A"/>
    <w:rsid w:val="006075C5"/>
    <w:rsid w:val="00633C9C"/>
    <w:rsid w:val="00676AF0"/>
    <w:rsid w:val="006805AC"/>
    <w:rsid w:val="00685881"/>
    <w:rsid w:val="006A0999"/>
    <w:rsid w:val="006E0A2A"/>
    <w:rsid w:val="006F2330"/>
    <w:rsid w:val="007036F6"/>
    <w:rsid w:val="00706225"/>
    <w:rsid w:val="007230DF"/>
    <w:rsid w:val="00734882"/>
    <w:rsid w:val="00752DCA"/>
    <w:rsid w:val="00783BA7"/>
    <w:rsid w:val="00793A0A"/>
    <w:rsid w:val="007A735E"/>
    <w:rsid w:val="007A7ABB"/>
    <w:rsid w:val="007B2E59"/>
    <w:rsid w:val="007C1DC5"/>
    <w:rsid w:val="007D5459"/>
    <w:rsid w:val="007D5CD8"/>
    <w:rsid w:val="00801B47"/>
    <w:rsid w:val="00837984"/>
    <w:rsid w:val="00860FAB"/>
    <w:rsid w:val="0090214B"/>
    <w:rsid w:val="00903C47"/>
    <w:rsid w:val="0091213B"/>
    <w:rsid w:val="00923A8E"/>
    <w:rsid w:val="009347D2"/>
    <w:rsid w:val="00976309"/>
    <w:rsid w:val="00985A3D"/>
    <w:rsid w:val="009C5381"/>
    <w:rsid w:val="009D75BB"/>
    <w:rsid w:val="009E1753"/>
    <w:rsid w:val="00A33CDE"/>
    <w:rsid w:val="00A8727A"/>
    <w:rsid w:val="00AB3D5E"/>
    <w:rsid w:val="00B1286E"/>
    <w:rsid w:val="00B51A07"/>
    <w:rsid w:val="00BD4404"/>
    <w:rsid w:val="00BE3381"/>
    <w:rsid w:val="00BF1C38"/>
    <w:rsid w:val="00C02E5E"/>
    <w:rsid w:val="00C134A1"/>
    <w:rsid w:val="00C352AE"/>
    <w:rsid w:val="00C4582F"/>
    <w:rsid w:val="00D17A53"/>
    <w:rsid w:val="00D24429"/>
    <w:rsid w:val="00D317C9"/>
    <w:rsid w:val="00D350E8"/>
    <w:rsid w:val="00D557BD"/>
    <w:rsid w:val="00D72781"/>
    <w:rsid w:val="00D81729"/>
    <w:rsid w:val="00D948E8"/>
    <w:rsid w:val="00DA155B"/>
    <w:rsid w:val="00DD5AE9"/>
    <w:rsid w:val="00E11C80"/>
    <w:rsid w:val="00E26B9D"/>
    <w:rsid w:val="00E30605"/>
    <w:rsid w:val="00E74229"/>
    <w:rsid w:val="00E81CD1"/>
    <w:rsid w:val="00E82D33"/>
    <w:rsid w:val="00E87BC5"/>
    <w:rsid w:val="00EA26F6"/>
    <w:rsid w:val="00EE19BD"/>
    <w:rsid w:val="00F35AB7"/>
    <w:rsid w:val="00F546BC"/>
    <w:rsid w:val="00F65531"/>
    <w:rsid w:val="00F6708E"/>
    <w:rsid w:val="00FE05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2E2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3C47"/>
    <w:rPr>
      <w:lang w:val="en-GB"/>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NoSpacing">
    <w:name w:val="No Spacing"/>
    <w:link w:val="NoSpacingChar"/>
    <w:uiPriority w:val="1"/>
    <w:qFormat/>
    <w:rsid w:val="00D72781"/>
    <w:pPr>
      <w:spacing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D72781"/>
    <w:rPr>
      <w:rFonts w:eastAsiaTheme="minorEastAsia"/>
      <w:color w:val="auto"/>
      <w:sz w:val="22"/>
      <w:szCs w:val="22"/>
      <w:lang w:eastAsia="zh-CN"/>
    </w:rPr>
  </w:style>
  <w:style w:type="character" w:styleId="Hyperlink">
    <w:name w:val="Hyperlink"/>
    <w:basedOn w:val="DefaultParagraphFont"/>
    <w:uiPriority w:val="99"/>
    <w:unhideWhenUsed/>
    <w:rsid w:val="00F546BC"/>
    <w:rPr>
      <w:color w:val="5E9EA1" w:themeColor="hyperlink"/>
      <w:u w:val="single"/>
    </w:rPr>
  </w:style>
  <w:style w:type="table" w:styleId="PlainTable2">
    <w:name w:val="Plain Table 2"/>
    <w:basedOn w:val="TableNormal"/>
    <w:uiPriority w:val="42"/>
    <w:rsid w:val="009E175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E175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9E1753"/>
    <w:rPr>
      <w:color w:val="7A4561" w:themeColor="followedHyperlink"/>
      <w:u w:val="single"/>
    </w:rPr>
  </w:style>
  <w:style w:type="table" w:styleId="PlainTable5">
    <w:name w:val="Plain Table 5"/>
    <w:basedOn w:val="TableNormal"/>
    <w:uiPriority w:val="45"/>
    <w:rsid w:val="009E175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E175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E17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unhideWhenUsed/>
    <w:qFormat/>
    <w:rsid w:val="00E87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82704">
      <w:bodyDiv w:val="1"/>
      <w:marLeft w:val="0"/>
      <w:marRight w:val="0"/>
      <w:marTop w:val="0"/>
      <w:marBottom w:val="0"/>
      <w:divBdr>
        <w:top w:val="none" w:sz="0" w:space="0" w:color="auto"/>
        <w:left w:val="none" w:sz="0" w:space="0" w:color="auto"/>
        <w:bottom w:val="none" w:sz="0" w:space="0" w:color="auto"/>
        <w:right w:val="none" w:sz="0" w:space="0" w:color="auto"/>
      </w:divBdr>
    </w:div>
    <w:div w:id="113641484">
      <w:bodyDiv w:val="1"/>
      <w:marLeft w:val="0"/>
      <w:marRight w:val="0"/>
      <w:marTop w:val="0"/>
      <w:marBottom w:val="0"/>
      <w:divBdr>
        <w:top w:val="none" w:sz="0" w:space="0" w:color="auto"/>
        <w:left w:val="none" w:sz="0" w:space="0" w:color="auto"/>
        <w:bottom w:val="none" w:sz="0" w:space="0" w:color="auto"/>
        <w:right w:val="none" w:sz="0" w:space="0" w:color="auto"/>
      </w:divBdr>
    </w:div>
    <w:div w:id="270478424">
      <w:bodyDiv w:val="1"/>
      <w:marLeft w:val="0"/>
      <w:marRight w:val="0"/>
      <w:marTop w:val="0"/>
      <w:marBottom w:val="0"/>
      <w:divBdr>
        <w:top w:val="none" w:sz="0" w:space="0" w:color="auto"/>
        <w:left w:val="none" w:sz="0" w:space="0" w:color="auto"/>
        <w:bottom w:val="none" w:sz="0" w:space="0" w:color="auto"/>
        <w:right w:val="none" w:sz="0" w:space="0" w:color="auto"/>
      </w:divBdr>
    </w:div>
    <w:div w:id="306325998">
      <w:bodyDiv w:val="1"/>
      <w:marLeft w:val="0"/>
      <w:marRight w:val="0"/>
      <w:marTop w:val="0"/>
      <w:marBottom w:val="0"/>
      <w:divBdr>
        <w:top w:val="none" w:sz="0" w:space="0" w:color="auto"/>
        <w:left w:val="none" w:sz="0" w:space="0" w:color="auto"/>
        <w:bottom w:val="none" w:sz="0" w:space="0" w:color="auto"/>
        <w:right w:val="none" w:sz="0" w:space="0" w:color="auto"/>
      </w:divBdr>
    </w:div>
    <w:div w:id="480200563">
      <w:bodyDiv w:val="1"/>
      <w:marLeft w:val="0"/>
      <w:marRight w:val="0"/>
      <w:marTop w:val="0"/>
      <w:marBottom w:val="0"/>
      <w:divBdr>
        <w:top w:val="none" w:sz="0" w:space="0" w:color="auto"/>
        <w:left w:val="none" w:sz="0" w:space="0" w:color="auto"/>
        <w:bottom w:val="none" w:sz="0" w:space="0" w:color="auto"/>
        <w:right w:val="none" w:sz="0" w:space="0" w:color="auto"/>
      </w:divBdr>
    </w:div>
    <w:div w:id="516119756">
      <w:bodyDiv w:val="1"/>
      <w:marLeft w:val="0"/>
      <w:marRight w:val="0"/>
      <w:marTop w:val="0"/>
      <w:marBottom w:val="0"/>
      <w:divBdr>
        <w:top w:val="none" w:sz="0" w:space="0" w:color="auto"/>
        <w:left w:val="none" w:sz="0" w:space="0" w:color="auto"/>
        <w:bottom w:val="none" w:sz="0" w:space="0" w:color="auto"/>
        <w:right w:val="none" w:sz="0" w:space="0" w:color="auto"/>
      </w:divBdr>
    </w:div>
    <w:div w:id="544564492">
      <w:bodyDiv w:val="1"/>
      <w:marLeft w:val="0"/>
      <w:marRight w:val="0"/>
      <w:marTop w:val="0"/>
      <w:marBottom w:val="0"/>
      <w:divBdr>
        <w:top w:val="none" w:sz="0" w:space="0" w:color="auto"/>
        <w:left w:val="none" w:sz="0" w:space="0" w:color="auto"/>
        <w:bottom w:val="none" w:sz="0" w:space="0" w:color="auto"/>
        <w:right w:val="none" w:sz="0" w:space="0" w:color="auto"/>
      </w:divBdr>
    </w:div>
    <w:div w:id="588545382">
      <w:bodyDiv w:val="1"/>
      <w:marLeft w:val="0"/>
      <w:marRight w:val="0"/>
      <w:marTop w:val="0"/>
      <w:marBottom w:val="0"/>
      <w:divBdr>
        <w:top w:val="none" w:sz="0" w:space="0" w:color="auto"/>
        <w:left w:val="none" w:sz="0" w:space="0" w:color="auto"/>
        <w:bottom w:val="none" w:sz="0" w:space="0" w:color="auto"/>
        <w:right w:val="none" w:sz="0" w:space="0" w:color="auto"/>
      </w:divBdr>
    </w:div>
    <w:div w:id="593519552">
      <w:bodyDiv w:val="1"/>
      <w:marLeft w:val="0"/>
      <w:marRight w:val="0"/>
      <w:marTop w:val="0"/>
      <w:marBottom w:val="0"/>
      <w:divBdr>
        <w:top w:val="none" w:sz="0" w:space="0" w:color="auto"/>
        <w:left w:val="none" w:sz="0" w:space="0" w:color="auto"/>
        <w:bottom w:val="none" w:sz="0" w:space="0" w:color="auto"/>
        <w:right w:val="none" w:sz="0" w:space="0" w:color="auto"/>
      </w:divBdr>
    </w:div>
    <w:div w:id="619071273">
      <w:bodyDiv w:val="1"/>
      <w:marLeft w:val="0"/>
      <w:marRight w:val="0"/>
      <w:marTop w:val="0"/>
      <w:marBottom w:val="0"/>
      <w:divBdr>
        <w:top w:val="none" w:sz="0" w:space="0" w:color="auto"/>
        <w:left w:val="none" w:sz="0" w:space="0" w:color="auto"/>
        <w:bottom w:val="none" w:sz="0" w:space="0" w:color="auto"/>
        <w:right w:val="none" w:sz="0" w:space="0" w:color="auto"/>
      </w:divBdr>
    </w:div>
    <w:div w:id="647705795">
      <w:bodyDiv w:val="1"/>
      <w:marLeft w:val="0"/>
      <w:marRight w:val="0"/>
      <w:marTop w:val="0"/>
      <w:marBottom w:val="0"/>
      <w:divBdr>
        <w:top w:val="none" w:sz="0" w:space="0" w:color="auto"/>
        <w:left w:val="none" w:sz="0" w:space="0" w:color="auto"/>
        <w:bottom w:val="none" w:sz="0" w:space="0" w:color="auto"/>
        <w:right w:val="none" w:sz="0" w:space="0" w:color="auto"/>
      </w:divBdr>
    </w:div>
    <w:div w:id="164712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ata.gov.uk/dataset/road-traffic-accident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glossaryDocument" Target="glossary/document.xml"/><Relationship Id="rId27" Type="http://schemas.openxmlformats.org/officeDocument/2006/relationships/theme" Target="theme/theme1.xml"/><Relationship Id="rId10" Type="http://schemas.openxmlformats.org/officeDocument/2006/relationships/hyperlink" Target="https://data.gov.uk/dataset/road-traffic-accidents" TargetMode="External"/><Relationship Id="rId11" Type="http://schemas.openxmlformats.org/officeDocument/2006/relationships/hyperlink" Target="http://gridreferencefinder.com/batchConvert/batchConvert.php)"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eddyekofo/Library/Containers/com.microsoft.Word/Data/Library/Caches/1033/TM10002081/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CEC"/>
    <w:rsid w:val="00D64C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EC08DADC3DCA74EBDFB15828CAE95C7">
    <w:name w:val="FEC08DADC3DCA74EBDFB15828CAE95C7"/>
  </w:style>
  <w:style w:type="paragraph" w:customStyle="1" w:styleId="FB66FC9E07205C49BCF0A0AC47ABF2D9">
    <w:name w:val="FB66FC9E07205C49BCF0A0AC47ABF2D9"/>
  </w:style>
  <w:style w:type="paragraph" w:customStyle="1" w:styleId="93299FA3F152AD48848D6109AB4F2A3C">
    <w:name w:val="93299FA3F152AD48848D6109AB4F2A3C"/>
  </w:style>
  <w:style w:type="paragraph" w:customStyle="1" w:styleId="FD590670CFC5A449B49BDBE545F9A143">
    <w:name w:val="FD590670CFC5A449B49BDBE545F9A143"/>
  </w:style>
  <w:style w:type="paragraph" w:customStyle="1" w:styleId="0C98C2DFCDA578458BDB536687760C14">
    <w:name w:val="0C98C2DFCDA578458BDB536687760C14"/>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1C336456614AC64A8483C3ED97608EDE">
    <w:name w:val="1C336456614AC64A8483C3ED97608EDE"/>
  </w:style>
  <w:style w:type="paragraph" w:customStyle="1" w:styleId="C87572A9060BCD4E8B48258C30CCCE54">
    <w:name w:val="C87572A9060BCD4E8B48258C30CCCE54"/>
  </w:style>
  <w:style w:type="paragraph" w:customStyle="1" w:styleId="CF48F14D1BA54646A3C9D551929AF7CB">
    <w:name w:val="CF48F14D1BA54646A3C9D551929AF7CB"/>
  </w:style>
  <w:style w:type="paragraph" w:customStyle="1" w:styleId="355162C188A756419A5CC3BF9E1D24AF">
    <w:name w:val="355162C188A756419A5CC3BF9E1D24AF"/>
  </w:style>
  <w:style w:type="paragraph" w:customStyle="1" w:styleId="6AF8DFC6D84569419054576CD167BE03">
    <w:name w:val="6AF8DFC6D84569419054576CD167BE03"/>
  </w:style>
  <w:style w:type="paragraph" w:customStyle="1" w:styleId="9A2093E96DA82143A8AE21B3F6A8F1ED">
    <w:name w:val="9A2093E96DA82143A8AE21B3F6A8F1ED"/>
  </w:style>
  <w:style w:type="paragraph" w:customStyle="1" w:styleId="ED3CD092F97CE14D8485DFF3DC5D453E">
    <w:name w:val="ED3CD092F97CE14D8485DFF3DC5D453E"/>
  </w:style>
  <w:style w:type="paragraph" w:customStyle="1" w:styleId="F017A9430AF36D4FB8BECBAE009F5DFE">
    <w:name w:val="F017A9430AF36D4FB8BECBAE009F5DFE"/>
  </w:style>
  <w:style w:type="paragraph" w:customStyle="1" w:styleId="AD6A8453E1ED634E8A5142804308E8A0">
    <w:name w:val="AD6A8453E1ED634E8A5142804308E8A0"/>
  </w:style>
  <w:style w:type="paragraph" w:customStyle="1" w:styleId="8BC6D9A4A62E354E8AD8684EC81A8CA2">
    <w:name w:val="8BC6D9A4A62E354E8AD8684EC81A8CA2"/>
  </w:style>
  <w:style w:type="paragraph" w:customStyle="1" w:styleId="1B041D94020840449BB4760E2CEB9D46">
    <w:name w:val="1B041D94020840449BB4760E2CEB9D46"/>
  </w:style>
  <w:style w:type="paragraph" w:customStyle="1" w:styleId="ACF32E4F8036DB4FAAB3A46805178013">
    <w:name w:val="ACF32E4F8036DB4FAAB3A46805178013"/>
  </w:style>
  <w:style w:type="paragraph" w:customStyle="1" w:styleId="6DCA302049D6FE40902FBDACF2E87838">
    <w:name w:val="6DCA302049D6FE40902FBDACF2E878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C26BC8-67CA-8B40-BEB1-F1553784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Research Paper.dotx</Template>
  <TotalTime>213</TotalTime>
  <Pages>11</Pages>
  <Words>1211</Words>
  <Characters>6904</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IMDE – CA1</dc:title>
  <dc:subject/>
  <dc:creator>Eddy ekofo - X00119959</dc:creator>
  <cp:keywords/>
  <dc:description/>
  <cp:lastModifiedBy>X00119959</cp:lastModifiedBy>
  <cp:revision>28</cp:revision>
  <dcterms:created xsi:type="dcterms:W3CDTF">2017-11-04T16:09:00Z</dcterms:created>
  <dcterms:modified xsi:type="dcterms:W3CDTF">2017-11-08T01:32:00Z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